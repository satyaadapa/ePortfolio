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diagrams/drawing4.xml" ContentType="application/vnd.ms-office.drawingml.diagramDrawing+xml"/>
  <Override PartName="/word/diagrams/drawing3.xml" ContentType="application/vnd.ms-office.drawingml.diagramDrawing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diagrams/drawing2.xml" ContentType="application/vnd.ms-office.drawingml.diagramDrawing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553" w:rsidRDefault="007A4BDC" w:rsidP="00656927">
      <w:pPr>
        <w:pStyle w:val="Heading1"/>
      </w:pPr>
      <w:bookmarkStart w:id="0" w:name="_Toc452628284"/>
      <w:r>
        <w:t>Conflict Scenario</w:t>
      </w:r>
    </w:p>
    <w:p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:rsidR="00B4431A" w:rsidRDefault="00B4431A" w:rsidP="00CD1AD7">
      <w:pPr>
        <w:pStyle w:val="Heading3"/>
      </w:pPr>
      <w:r>
        <w:t>Interpersonal Conflict Management Styles</w:t>
      </w:r>
    </w:p>
    <w:p w:rsidR="00B4431A" w:rsidRDefault="00D276D7" w:rsidP="00B4431A">
      <w:pPr>
        <w:rPr>
          <w:rFonts w:ascii="Arial" w:hAnsi="Arial"/>
        </w:rPr>
      </w:pPr>
      <w:r w:rsidRPr="00D276D7">
        <w:rPr>
          <w:noProof/>
        </w:rPr>
        <w:pict>
          <v:group id="Group 26" o:spid="_x0000_s2071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8" o:spid="_x0000_s2073" type="#_x0000_t75" style="position:absolute;left:467;width:8091;height:93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<v:imagedata r:id="rId8" o:title=""/>
            </v:shape>
            <v:rect id="Rectangle 29" o:spid="_x0000_s2072" style="position:absolute;top:7563;width:9010;height:19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<v:textbox>
                <w:txbxContent>
                  <w:p w:rsidR="000462C4" w:rsidRDefault="00D276D7" w:rsidP="00B4431A">
                    <w:pPr>
                      <w:pStyle w:val="NormalWeb"/>
                      <w:spacing w:before="0" w:beforeAutospacing="0" w:after="0" w:afterAutospacing="0"/>
                    </w:pPr>
                    <w:r>
                      <w:fldChar w:fldCharType="begin"/>
                    </w:r>
                    <w:r>
                      <w:instrText>HYPERLINK "https://www.flickr.com/photos/falcon1961/3304306800/"</w:instrText>
                    </w:r>
                    <w:r>
                      <w:fldChar w:fldCharType="separate"/>
                    </w:r>
                    <w:r w:rsidR="000462C4">
                      <w:rPr>
                        <w:rStyle w:val="Hyperlink"/>
                        <w:rFonts w:asciiTheme="minorHAnsi" w:hAnsi="Cambria" w:cstheme="minorBidi"/>
                        <w:color w:val="000000" w:themeColor="text1"/>
                        <w:kern w:val="24"/>
                        <w:sz w:val="14"/>
                        <w:szCs w:val="14"/>
                      </w:rPr>
                      <w:t>CC 2.0 BY Matthew</w:t>
                    </w:r>
                    <w:r>
                      <w:fldChar w:fldCharType="end"/>
                    </w:r>
                  </w:p>
                </w:txbxContent>
              </v:textbox>
            </v:rect>
          </v:group>
        </w:pict>
      </w:r>
      <w:r w:rsidRPr="00D276D7">
        <w:rPr>
          <w:noProof/>
        </w:rPr>
        <w:pict>
          <v:group id="Group 14" o:spid="_x0000_s2068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">
            <v:shape id="Picture 23" o:spid="_x0000_s2070" type="#_x0000_t75" alt="File:Florida Box Turtle Digon3.jpg" style="position:absolute;width:13245;height:8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<v:imagedata r:id="rId9" o:title="Florida Box Turtle Digon3"/>
            </v:shape>
            <v:rect id="Rectangle 24" o:spid="_x0000_s2069" style="position:absolute;left:1440;top:7140;width:12630;height:16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<v:textbox>
                <w:txbxContent>
                  <w:p w:rsidR="000462C4" w:rsidRDefault="00D276D7" w:rsidP="00B4431A">
                    <w:pPr>
                      <w:pStyle w:val="NormalWeb"/>
                      <w:spacing w:before="0" w:beforeAutospacing="0" w:after="0" w:afterAutospacing="0"/>
                    </w:pPr>
                    <w:hyperlink r:id="rId10" w:history="1"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0"/>
                          <w:szCs w:val="10"/>
                        </w:rPr>
                        <w:t xml:space="preserve">CC SA 3.0 </w:t>
                      </w:r>
                    </w:hyperlink>
                    <w:hyperlink r:id="rId11" w:history="1">
                      <w:proofErr w:type="spellStart"/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0"/>
                          <w:szCs w:val="10"/>
                        </w:rPr>
                        <w:t>Unported</w:t>
                      </w:r>
                      <w:proofErr w:type="spellEnd"/>
                    </w:hyperlink>
                    <w:hyperlink r:id="rId12" w:history="1"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0"/>
                          <w:szCs w:val="10"/>
                        </w:rPr>
                        <w:t xml:space="preserve"> BY Jonathan </w:t>
                      </w:r>
                      <w:proofErr w:type="spellStart"/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0"/>
                          <w:szCs w:val="10"/>
                        </w:rPr>
                        <w:t>Zander</w:t>
                      </w:r>
                      <w:proofErr w:type="spellEnd"/>
                    </w:hyperlink>
                  </w:p>
                </w:txbxContent>
              </v:textbox>
            </v:rect>
          </v:group>
        </w:pict>
      </w:r>
      <w:r w:rsidRPr="00D276D7">
        <w:rPr>
          <w:rFonts w:ascii="Arial" w:hAnsi="Arial"/>
          <w:noProof/>
        </w:rPr>
        <w:pict>
          <v:group id="Group 23" o:spid="_x0000_s2065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">
            <v:shape id="Picture 3" o:spid="_x0000_s2067" type="#_x0000_t75" alt="Shark Cartoon Free Vector Illustration by superawesomevectors" style="position:absolute;width:14917;height:105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<v:imagedata r:id="rId13" o:title="Shark Cartoon Free Vector Illustration by superawesomevectors"/>
            </v:shape>
            <v:rect id="Rectangle 4" o:spid="_x0000_s2066" style="position:absolute;left:1495;top:9844;width:12471;height:18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<v:textbox>
                <w:txbxContent>
                  <w:p w:rsidR="000462C4" w:rsidRDefault="00D276D7" w:rsidP="00B4431A">
                    <w:pPr>
                      <w:pStyle w:val="NormalWeb"/>
                      <w:spacing w:before="0" w:beforeAutospacing="0" w:after="0" w:afterAutospacing="0"/>
                    </w:pPr>
                    <w:hyperlink r:id="rId14" w:history="1"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2"/>
                          <w:szCs w:val="12"/>
                        </w:rPr>
                        <w:t xml:space="preserve">CC 3.0 BY </w:t>
                      </w:r>
                    </w:hyperlink>
                    <w:hyperlink r:id="rId15" w:history="1">
                      <w:proofErr w:type="spellStart"/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2"/>
                          <w:szCs w:val="12"/>
                        </w:rPr>
                        <w:t>Superawesomevectors</w:t>
                      </w:r>
                      <w:proofErr w:type="spellEnd"/>
                    </w:hyperlink>
                  </w:p>
                </w:txbxContent>
              </v:textbox>
            </v:rect>
          </v:group>
        </w:pict>
      </w:r>
      <w:r w:rsidRPr="00D276D7">
        <w:rPr>
          <w:rFonts w:ascii="Arial" w:hAnsi="Arial"/>
          <w:noProof/>
        </w:rPr>
        <w:pict>
          <v:group id="Group 22" o:spid="_x0000_s2062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">
            <v:shape id="Picture 9" o:spid="_x0000_s2064" type="#_x0000_t75" alt="Urban, Lost, Hiding, Afraid" style="position:absolute;width:8619;height:1494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<v:imagedata r:id="rId16" o:title="Urban, Lost, Hiding, Afraid" croptop="6138f" cropbottom="4853f" cropleft="20608f" cropright="22543f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2063" type="#_x0000_t202" style="position:absolute;left:6198;top:12601;width:2941;height:20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<v:textbox>
                <w:txbxContent>
                  <w:p w:rsidR="000462C4" w:rsidRDefault="00D276D7" w:rsidP="00B4431A">
                    <w:pPr>
                      <w:pStyle w:val="NormalWeb"/>
                      <w:spacing w:before="0" w:beforeAutospacing="0" w:after="0" w:afterAutospacing="0"/>
                    </w:pPr>
                    <w:hyperlink r:id="rId17" w:history="1"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2"/>
                          <w:szCs w:val="12"/>
                        </w:rPr>
                        <w:t>CC0</w:t>
                      </w:r>
                    </w:hyperlink>
                  </w:p>
                </w:txbxContent>
              </v:textbox>
            </v:shape>
          </v:group>
        </w:pict>
      </w:r>
      <w:r w:rsidRPr="00D276D7">
        <w:rPr>
          <w:rFonts w:ascii="Arial" w:hAnsi="Arial"/>
          <w:noProof/>
        </w:rPr>
        <w:pict>
          <v:shape id="TextBox 7" o:spid="_x0000_s2061" type="#_x0000_t202" style="position:absolute;margin-left:0;margin-top:211.75pt;width:343.35pt;height:36.35pt;z-index:251666432;visibility:visible;mso-wrap-style:non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" filled="f" stroked="f">
            <v:textbox style="mso-fit-shape-to-text:t">
              <w:txbxContent>
                <w:p w:rsidR="000462C4" w:rsidRPr="00556CF5" w:rsidRDefault="000462C4" w:rsidP="00B4431A">
                  <w:pPr>
                    <w:pStyle w:val="NormalWeb"/>
                    <w:spacing w:before="0" w:beforeAutospacing="0" w:after="0" w:afterAutospacing="0"/>
                    <w:rPr>
                      <w:sz w:val="16"/>
                    </w:rPr>
                  </w:pPr>
                  <w:r w:rsidRPr="00556CF5">
                    <w:rPr>
                      <w:rFonts w:asciiTheme="minorHAnsi" w:hAnsi="Cambria" w:cstheme="minorBidi"/>
                      <w:color w:val="000000" w:themeColor="text1"/>
                      <w:kern w:val="24"/>
                      <w:sz w:val="32"/>
                      <w:szCs w:val="48"/>
                    </w:rPr>
                    <w:t>Low to High Concern for Other</w:t>
                  </w:r>
                </w:p>
              </w:txbxContent>
            </v:textbox>
            <w10:wrap anchorx="margin"/>
          </v:shape>
        </w:pict>
      </w:r>
      <w:r w:rsidRPr="00D276D7">
        <w:rPr>
          <w:rFonts w:ascii="Arial" w:hAnsi="Arial"/>
          <w:noProof/>
        </w:rPr>
        <w:pict>
          <v:shape id="TextBox 8" o:spid="_x0000_s2060" type="#_x0000_t202" style="position:absolute;margin-left:526.25pt;margin-top:133.75pt;width:219.15pt;height:41.2pt;rotation:-90;z-index:251665408;visibility:visible;mso-wrap-style:none;mso-position-horizontal:right;mso-position-horizontal-relative:left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" filled="f" stroked="f">
            <v:textbox style="mso-fit-shape-to-text:t">
              <w:txbxContent>
                <w:p w:rsidR="000462C4" w:rsidRPr="00556CF5" w:rsidRDefault="000462C4" w:rsidP="00B4431A">
                  <w:pPr>
                    <w:pStyle w:val="NormalWeb"/>
                    <w:spacing w:before="0" w:beforeAutospacing="0" w:after="0" w:afterAutospacing="0"/>
                    <w:rPr>
                      <w:sz w:val="12"/>
                    </w:rPr>
                  </w:pPr>
                  <w:r w:rsidRPr="00556CF5">
                    <w:rPr>
                      <w:rFonts w:asciiTheme="minorHAnsi" w:hAnsi="Cambria" w:cstheme="minorBidi"/>
                      <w:color w:val="000000" w:themeColor="text1"/>
                      <w:kern w:val="24"/>
                      <w:sz w:val="32"/>
                      <w:szCs w:val="56"/>
                    </w:rPr>
                    <w:t>Concern for Self</w:t>
                  </w:r>
                </w:p>
              </w:txbxContent>
            </v:textbox>
            <w10:wrap anchorx="margin"/>
          </v:shape>
        </w:pict>
      </w:r>
      <w:r w:rsidRPr="00D276D7">
        <w:rPr>
          <w:rFonts w:ascii="Arial" w:hAnsi="Arial"/>
          <w:noProof/>
        </w:rPr>
        <w:pict>
          <v:group id="Group 20" o:spid="_x0000_s2057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">
            <v:shape id="Picture 12" o:spid="_x0000_s2059" type="#_x0000_t75" alt="File:Flickr - Carine06 - &quot;I give up.&quot;.jpg" style="position:absolute;width:16540;height:59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<v:imagedata r:id="rId18" o:title="Flickr - Carine06 - &quot;I give up" croptop="29228f" cropbottom="15912f" cropleft="11360f" cropright="13282f"/>
            </v:shape>
            <v:shape id="TextBox 19" o:spid="_x0000_s2058" type="#_x0000_t202" style="position:absolute;left:5115;top:4546;width:8333;height:10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<v:textbox>
                <w:txbxContent>
                  <w:p w:rsidR="000462C4" w:rsidRDefault="000462C4" w:rsidP="00B4431A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Theme="minorHAnsi" w:hAnsi="Cambria" w:cstheme="minorBidi"/>
                        <w:color w:val="000000" w:themeColor="text1"/>
                        <w:kern w:val="24"/>
                        <w:sz w:val="8"/>
                        <w:szCs w:val="8"/>
                      </w:rPr>
                      <w:t xml:space="preserve">CC SA 2.0 Generic BY </w:t>
                    </w:r>
                    <w:hyperlink r:id="rId19" w:history="1">
                      <w:r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8"/>
                          <w:szCs w:val="8"/>
                        </w:rPr>
                        <w:t>Carine06 from UK</w:t>
                      </w:r>
                    </w:hyperlink>
                  </w:p>
                </w:txbxContent>
              </v:textbox>
            </v:shape>
          </v:group>
        </w:pict>
      </w:r>
      <w:r w:rsidRPr="00D276D7">
        <w:rPr>
          <w:rFonts w:ascii="Arial" w:hAnsi="Arial"/>
          <w:noProof/>
        </w:rPr>
        <w:pict>
          <v:group id="Group 10" o:spid="_x0000_s2054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">
            <v:shape id="Picture 7" o:spid="_x0000_s2056" type="#_x0000_t75" style="position:absolute;width:13652;height:136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<v:imagedata r:id="rId20" o:title=""/>
            </v:shape>
            <v:shape id="TextBox 4" o:spid="_x0000_s2055" type="#_x0000_t202" style="position:absolute;left:2409;top:12806;width:7554;height:11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<v:textbox>
                <w:txbxContent>
                  <w:p w:rsidR="000462C4" w:rsidRDefault="000462C4" w:rsidP="00B4431A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Theme="minorHAnsi" w:hAnsi="Cambria" w:cstheme="minorBidi"/>
                        <w:color w:val="000000" w:themeColor="text1"/>
                        <w:kern w:val="24"/>
                        <w:sz w:val="10"/>
                        <w:szCs w:val="10"/>
                      </w:rPr>
                      <w:t xml:space="preserve">CC 2.0 BY </w:t>
                    </w:r>
                    <w:hyperlink r:id="rId21" w:history="1">
                      <w:proofErr w:type="spellStart"/>
                      <w:r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0"/>
                          <w:szCs w:val="10"/>
                        </w:rPr>
                        <w:t>Zabara</w:t>
                      </w:r>
                      <w:proofErr w:type="spellEnd"/>
                    </w:hyperlink>
                    <w:hyperlink r:id="rId22" w:history="1">
                      <w:r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0"/>
                          <w:szCs w:val="10"/>
                        </w:rPr>
                        <w:t xml:space="preserve"> Alexander</w:t>
                      </w:r>
                    </w:hyperlink>
                  </w:p>
                </w:txbxContent>
              </v:textbox>
            </v:shape>
            <w10:wrap anchorx="margin"/>
          </v:group>
        </w:pict>
      </w:r>
      <w:r w:rsidRPr="00D276D7">
        <w:rPr>
          <w:rFonts w:ascii="Arial" w:hAnsi="Arial"/>
          <w:noProof/>
        </w:rPr>
        <w:pict>
          <v:group id="Group 18" o:spid="_x0000_s2051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">
            <v:shape id="Picture 19" o:spid="_x0000_s2053" type="#_x0000_t75" alt="File:US Army 53525 Soldiers compete in Tae Kwon Do tournament for Warrior Country level.jpg" style="position:absolute;width:10772;height:100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<v:imagedata r:id="rId23" o:title="US Army 53525 Soldiers compete in Tae Kwon Do tournament for Warrior Country level" croptop="12974f" cropbottom="5479f" cropleft="26928f" cropright="4677f"/>
            </v:shape>
            <v:shape id="TextBox 17" o:spid="_x0000_s2052" type="#_x0000_t202" style="position:absolute;left:3947;top:9013;width:2658;height:1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<v:textbox>
                <w:txbxContent>
                  <w:p w:rsidR="000462C4" w:rsidRDefault="00D276D7" w:rsidP="00B4431A">
                    <w:pPr>
                      <w:pStyle w:val="NormalWeb"/>
                      <w:spacing w:before="0" w:beforeAutospacing="0" w:after="0" w:afterAutospacing="0"/>
                    </w:pPr>
                    <w:hyperlink r:id="rId24" w:history="1">
                      <w:r w:rsidR="000462C4">
                        <w:rPr>
                          <w:rStyle w:val="Hyperlink"/>
                          <w:rFonts w:asciiTheme="minorHAnsi" w:hAnsi="Cambria" w:cstheme="minorBidi"/>
                          <w:color w:val="000000" w:themeColor="text1"/>
                          <w:kern w:val="24"/>
                          <w:sz w:val="12"/>
                          <w:szCs w:val="12"/>
                        </w:rPr>
                        <w:t>CC0</w:t>
                      </w:r>
                    </w:hyperlink>
                  </w:p>
                </w:txbxContent>
              </v:textbox>
            </v:shape>
          </v:group>
        </w:pict>
      </w:r>
      <w:r w:rsidR="00B4431A">
        <w:rPr>
          <w:noProof/>
          <w:lang w:val="en-US" w:eastAsia="en-US"/>
        </w:rPr>
        <w:drawing>
          <wp:inline distT="0" distB="0" distL="0" distR="0">
            <wp:extent cx="5270500" cy="2836334"/>
            <wp:effectExtent l="1905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B4431A" w:rsidRDefault="00B4431A" w:rsidP="00B4431A">
      <w:pPr>
        <w:rPr>
          <w:rFonts w:ascii="Arial" w:hAnsi="Arial"/>
        </w:rPr>
      </w:pPr>
    </w:p>
    <w:p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:rsidR="00C12321" w:rsidRPr="00556CF5" w:rsidRDefault="00C12321" w:rsidP="00C12321">
      <w:r>
        <w:t>The following diagram shows a process that can be followed when trying to resolve interpersonal conflict.</w:t>
      </w:r>
    </w:p>
    <w:p w:rsidR="00C12321" w:rsidRPr="00556CF5" w:rsidRDefault="00C12321" w:rsidP="00C12321">
      <w:r>
        <w:rPr>
          <w:noProof/>
          <w:lang w:val="en-US" w:eastAsia="en-US"/>
        </w:rPr>
        <w:drawing>
          <wp:inline distT="0" distB="0" distL="0" distR="0">
            <wp:extent cx="1786255" cy="2202873"/>
            <wp:effectExtent l="19050" t="0" r="23495" b="6927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:rsidR="00145551" w:rsidRDefault="00145551" w:rsidP="00C12321">
      <w:pPr>
        <w:pStyle w:val="Heading3"/>
      </w:pPr>
      <w:r>
        <w:t>Listening</w:t>
      </w:r>
    </w:p>
    <w:p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:rsidR="00145551" w:rsidRDefault="00145551" w:rsidP="00145551">
      <w:r>
        <w:rPr>
          <w:noProof/>
          <w:lang w:val="en-US" w:eastAsia="en-US"/>
        </w:rPr>
        <w:lastRenderedPageBreak/>
        <w:drawing>
          <wp:inline distT="0" distB="0" distL="0" distR="0">
            <wp:extent cx="5270500" cy="2392045"/>
            <wp:effectExtent l="19050" t="0" r="25400" b="825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145551" w:rsidRPr="00145551" w:rsidRDefault="00145551" w:rsidP="00145551"/>
    <w:p w:rsidR="00C12321" w:rsidRDefault="00C12321" w:rsidP="00C12321">
      <w:pPr>
        <w:pStyle w:val="Heading3"/>
      </w:pPr>
      <w:r>
        <w:t>“I” Phrases for Conflict Resolution</w:t>
      </w:r>
    </w:p>
    <w:p w:rsidR="00C12321" w:rsidRPr="00717F5D" w:rsidRDefault="00C12321" w:rsidP="00C12321">
      <w:r>
        <w:t xml:space="preserve">The “I” phrase is used during conflict resolutions to avoid attacking others.  Open the conversation with a statement in first person, passive voice:  “I feel … when … because </w:t>
      </w:r>
      <w:proofErr w:type="gramStart"/>
      <w:r>
        <w:t>…  I</w:t>
      </w:r>
      <w:proofErr w:type="gramEnd"/>
      <w:r>
        <w:t xml:space="preserve"> would like …”</w:t>
      </w:r>
    </w:p>
    <w:p w:rsidR="00C12321" w:rsidRDefault="00D276D7" w:rsidP="00C12321">
      <w:r w:rsidRPr="00D276D7">
        <w:rPr>
          <w:noProof/>
        </w:rPr>
        <w:pict>
          <v:rect id="Rectangle 10" o:spid="_x0000_s2050" style="position:absolute;margin-left:248.65pt;margin-top:143.35pt;width:136.95pt;height:16.95pt;z-index:25165926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" filled="f" stroked="f">
            <v:textbox style="mso-fit-shape-to-text:t">
              <w:txbxContent>
                <w:p w:rsidR="000462C4" w:rsidRDefault="000462C4" w:rsidP="00C12321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rFonts w:ascii="Arial" w:eastAsia="+mn-ea" w:hAnsi="Arial" w:cs="+mn-cs"/>
                      <w:color w:val="022345"/>
                      <w:kern w:val="24"/>
                      <w:position w:val="-6"/>
                      <w:vertAlign w:val="subscript"/>
                    </w:rPr>
                    <w:t>Adapted from (Dwyer 2012, p. 40)</w:t>
                  </w:r>
                </w:p>
              </w:txbxContent>
            </v:textbox>
          </v:rect>
        </w:pict>
      </w:r>
      <w:r w:rsidR="00C12321" w:rsidRPr="00717F5D">
        <w:rPr>
          <w:noProof/>
          <w:lang w:val="en-US" w:eastAsia="en-US"/>
        </w:rPr>
        <w:drawing>
          <wp:inline distT="0" distB="0" distL="0" distR="0">
            <wp:extent cx="3209925" cy="1811867"/>
            <wp:effectExtent l="19050" t="0" r="2857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C12321" w:rsidRPr="00F044D0" w:rsidRDefault="00C12321" w:rsidP="007A4BDC">
      <w:pPr>
        <w:rPr>
          <w:sz w:val="12"/>
        </w:rPr>
      </w:pPr>
    </w:p>
    <w:p w:rsidR="00361EDE" w:rsidRDefault="00361EDE" w:rsidP="00CD1AD7">
      <w:pPr>
        <w:pStyle w:val="Heading2"/>
      </w:pPr>
    </w:p>
    <w:p w:rsidR="00BE0641" w:rsidRPr="00BE0641" w:rsidRDefault="00BE0641" w:rsidP="00BE0641"/>
    <w:p w:rsidR="007C12EC" w:rsidRPr="007C12EC" w:rsidRDefault="007C12EC" w:rsidP="007C12EC">
      <w:pPr>
        <w:pStyle w:val="Heading2"/>
      </w:pPr>
      <w:r w:rsidRPr="00BE0641">
        <w:rPr>
          <w:b/>
          <w:bCs/>
        </w:rPr>
        <w:t xml:space="preserve">Student Name and </w:t>
      </w:r>
      <w:proofErr w:type="spellStart"/>
      <w:r w:rsidRPr="00BE0641">
        <w:rPr>
          <w:b/>
          <w:bCs/>
        </w:rPr>
        <w:t>ID</w:t>
      </w:r>
      <w:proofErr w:type="gramStart"/>
      <w:r w:rsidRPr="00BE0641">
        <w:rPr>
          <w:b/>
          <w:bCs/>
        </w:rPr>
        <w:t>:</w:t>
      </w:r>
      <w:proofErr w:type="gramEnd"/>
      <w:sdt>
        <w:sdtPr>
          <w:id w:val="-2097849475"/>
          <w:placeholder>
            <w:docPart w:val="DefaultPlaceholder_-1854013440"/>
          </w:placeholder>
        </w:sdtPr>
        <w:sdtContent>
          <w:r w:rsidR="00FB272C">
            <w:t>Prabnoor</w:t>
          </w:r>
          <w:proofErr w:type="spellEnd"/>
          <w:r w:rsidR="00FB272C">
            <w:t xml:space="preserve"> Singh (12192026)</w:t>
          </w:r>
        </w:sdtContent>
      </w:sdt>
    </w:p>
    <w:p w:rsidR="00BE0641" w:rsidRPr="007C12EC" w:rsidRDefault="00BE0641" w:rsidP="00BE0641">
      <w:pPr>
        <w:pStyle w:val="Heading2"/>
      </w:pPr>
      <w:r w:rsidRPr="00BE0641">
        <w:rPr>
          <w:b/>
          <w:bCs/>
        </w:rPr>
        <w:t xml:space="preserve">Student Name </w:t>
      </w:r>
      <w:proofErr w:type="spellStart"/>
      <w:r w:rsidRPr="00BE0641">
        <w:rPr>
          <w:b/>
          <w:bCs/>
        </w:rPr>
        <w:t>andID</w:t>
      </w:r>
      <w:proofErr w:type="gramStart"/>
      <w:r w:rsidRPr="00BE0641">
        <w:rPr>
          <w:b/>
          <w:bCs/>
        </w:rPr>
        <w:t>:</w:t>
      </w:r>
      <w:proofErr w:type="gramEnd"/>
      <w:sdt>
        <w:sdtPr>
          <w:id w:val="671157895"/>
          <w:placeholder>
            <w:docPart w:val="9E90DD9B444E4685A73E36652B169F21"/>
          </w:placeholder>
        </w:sdtPr>
        <w:sdtContent>
          <w:r w:rsidR="00FB272C">
            <w:t>Satya</w:t>
          </w:r>
          <w:proofErr w:type="spellEnd"/>
          <w:r w:rsidR="00FB272C">
            <w:t xml:space="preserve"> </w:t>
          </w:r>
          <w:proofErr w:type="spellStart"/>
          <w:r w:rsidR="00FB272C">
            <w:t>tejeswar</w:t>
          </w:r>
          <w:proofErr w:type="spellEnd"/>
          <w:r w:rsidR="00FB272C">
            <w:t xml:space="preserve"> </w:t>
          </w:r>
          <w:proofErr w:type="spellStart"/>
          <w:r w:rsidR="00FB272C">
            <w:t>Adapa</w:t>
          </w:r>
          <w:proofErr w:type="spellEnd"/>
          <w:r w:rsidR="00FB272C">
            <w:t>(12177830)</w:t>
          </w:r>
        </w:sdtContent>
      </w:sdt>
    </w:p>
    <w:p w:rsidR="007C12EC" w:rsidRPr="007C12EC" w:rsidRDefault="007C12EC" w:rsidP="007C12EC"/>
    <w:p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:rsidR="0016251F" w:rsidRDefault="0016251F" w:rsidP="007A4BDC">
      <w:r>
        <w:t xml:space="preserve">Find a </w:t>
      </w:r>
      <w:proofErr w:type="spellStart"/>
      <w:r>
        <w:t>partner.</w:t>
      </w:r>
      <w:r w:rsidR="00DA20ED">
        <w:t>Read</w:t>
      </w:r>
      <w:proofErr w:type="spellEnd"/>
      <w:r w:rsidR="00DA20ED">
        <w:t xml:space="preserve">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 xml:space="preserve">Joe </w:t>
      </w:r>
      <w:proofErr w:type="spellStart"/>
      <w:r w:rsidR="00984864" w:rsidRPr="00984864">
        <w:t>Bloggs</w:t>
      </w:r>
      <w:proofErr w:type="spellEnd"/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:rsidR="006121D3" w:rsidRDefault="006121D3" w:rsidP="007A4BDC"/>
    <w:p w:rsidR="006121D3" w:rsidRPr="000D4773" w:rsidRDefault="006121D3" w:rsidP="006121D3">
      <w:pPr>
        <w:pStyle w:val="Heading2"/>
        <w:rPr>
          <w:b/>
          <w:bCs/>
        </w:rPr>
      </w:pPr>
      <w:proofErr w:type="spellStart"/>
      <w:r w:rsidRPr="000D4773">
        <w:rPr>
          <w:b/>
          <w:bCs/>
        </w:rPr>
        <w:t>Scenario</w:t>
      </w:r>
      <w:proofErr w:type="gramStart"/>
      <w:r w:rsidR="000D4773">
        <w:rPr>
          <w:b/>
          <w:bCs/>
        </w:rPr>
        <w:t>:Joe</w:t>
      </w:r>
      <w:proofErr w:type="spellEnd"/>
      <w:proofErr w:type="gramEnd"/>
      <w:r w:rsidRPr="000D4773">
        <w:rPr>
          <w:b/>
          <w:bCs/>
        </w:rPr>
        <w:t xml:space="preserve"> did not complete a task by the deadline</w:t>
      </w:r>
    </w:p>
    <w:p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:rsidR="000D41C8" w:rsidRDefault="000D41C8" w:rsidP="0016251F"/>
    <w:p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:rsidR="000C3E4A" w:rsidRDefault="00D276D7" w:rsidP="001B199A">
      <w:sdt>
        <w:sdtPr>
          <w:id w:val="-531420254"/>
        </w:sdtPr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:rsidR="001B199A" w:rsidRDefault="00D276D7" w:rsidP="001B199A">
      <w:sdt>
        <w:sdtPr>
          <w:id w:val="1189497311"/>
        </w:sdtPr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:rsidR="001B199A" w:rsidRDefault="00D276D7" w:rsidP="001B199A">
      <w:sdt>
        <w:sdtPr>
          <w:id w:val="-861667607"/>
        </w:sdtPr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:rsidR="001B199A" w:rsidRDefault="00D276D7" w:rsidP="001B199A">
      <w:sdt>
        <w:sdtPr>
          <w:id w:val="608861311"/>
        </w:sdtPr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Collaborate/Confront</w:t>
      </w:r>
    </w:p>
    <w:p w:rsidR="001B199A" w:rsidRDefault="00D276D7" w:rsidP="001B199A">
      <w:sdt>
        <w:sdtPr>
          <w:id w:val="1178923122"/>
        </w:sdtPr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:rsidR="00591FB5" w:rsidRDefault="00591FB5" w:rsidP="00A40276"/>
    <w:p w:rsidR="00A40276" w:rsidRDefault="00A40276" w:rsidP="00A40276">
      <w:r>
        <w:t>Why</w:t>
      </w:r>
      <w:r w:rsidR="006E0EA6">
        <w:t xml:space="preserve"> did you choose the </w:t>
      </w:r>
      <w:proofErr w:type="spellStart"/>
      <w:r w:rsidR="006E0EA6">
        <w:t>aboveconflict</w:t>
      </w:r>
      <w:proofErr w:type="spellEnd"/>
      <w:r w:rsidR="006E0EA6">
        <w:t xml:space="preserve"> management strategy?</w:t>
      </w:r>
    </w:p>
    <w:sdt>
      <w:sdtPr>
        <w:id w:val="-1667172228"/>
        <w:placeholder>
          <w:docPart w:val="36F08CE559BB4F7D99EF0C65EF991413"/>
        </w:placeholder>
      </w:sdtPr>
      <w:sdtContent>
        <w:p w:rsidR="00FB272C" w:rsidRPr="00FB272C" w:rsidRDefault="00FB272C" w:rsidP="00FB272C">
          <w:pPr>
            <w:pStyle w:val="Heading3"/>
          </w:pPr>
          <w:r w:rsidRPr="00FB272C">
            <w:t xml:space="preserve">We had </w:t>
          </w:r>
          <w:proofErr w:type="gramStart"/>
          <w:r w:rsidRPr="00FB272C">
            <w:t>choose</w:t>
          </w:r>
          <w:proofErr w:type="gramEnd"/>
          <w:r w:rsidRPr="00FB272C">
            <w:t xml:space="preserve"> Collaborate/Confront because we want to avoid conflict, if we conflict there will be more problems.</w:t>
          </w:r>
        </w:p>
      </w:sdtContent>
    </w:sdt>
    <w:p w:rsidR="00591FB5" w:rsidRDefault="00591FB5" w:rsidP="000975F6">
      <w:pPr>
        <w:pStyle w:val="Heading3"/>
      </w:pPr>
    </w:p>
    <w:p w:rsidR="00591FB5" w:rsidRDefault="00591FB5" w:rsidP="000975F6">
      <w:pPr>
        <w:pStyle w:val="Heading3"/>
      </w:pPr>
    </w:p>
    <w:p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proofErr w:type="spellStart"/>
      <w:r w:rsidR="00062908">
        <w:t>Jane</w:t>
      </w:r>
      <w:r w:rsidR="00082901">
        <w:t>start</w:t>
      </w:r>
      <w:proofErr w:type="spellEnd"/>
      <w:r w:rsidR="00082901">
        <w:t xml:space="preserve"> the conversation?</w:t>
      </w:r>
    </w:p>
    <w:p w:rsidR="00572E9B" w:rsidRDefault="00572E9B" w:rsidP="00572E9B"/>
    <w:sdt>
      <w:sdtPr>
        <w:id w:val="1573238520"/>
        <w:placeholder>
          <w:docPart w:val="3D00CB4391564CF3853D112D8BA5CF71"/>
        </w:placeholder>
      </w:sdtPr>
      <w:sdtContent>
        <w:p w:rsidR="00FB272C" w:rsidRPr="00FB272C" w:rsidRDefault="00FB272C" w:rsidP="00FB272C">
          <w:r w:rsidRPr="00FB272C">
            <w:t xml:space="preserve">Where </w:t>
          </w:r>
          <w:proofErr w:type="gramStart"/>
          <w:r w:rsidRPr="00FB272C">
            <w:t>is your assignment today</w:t>
          </w:r>
          <w:proofErr w:type="gramEnd"/>
          <w:r w:rsidRPr="00FB272C">
            <w:t xml:space="preserve"> is the last day to submit it.</w:t>
          </w:r>
        </w:p>
      </w:sdtContent>
    </w:sdt>
    <w:p w:rsidR="00FB272C" w:rsidRDefault="00FB272C" w:rsidP="00572E9B"/>
    <w:p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1078561435"/>
        <w:placeholder>
          <w:docPart w:val="20DC2EE515474756A6C7FFA03595C28E"/>
        </w:placeholder>
      </w:sdtPr>
      <w:sdtContent>
        <w:p w:rsidR="00FB272C" w:rsidRPr="00FB272C" w:rsidRDefault="00FB272C" w:rsidP="00FB272C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>The purpose is that Jane wants to know why she hadn't completed the assignment,</w:t>
          </w:r>
        </w:p>
        <w:p w:rsidR="00FB272C" w:rsidRPr="00FB272C" w:rsidRDefault="00FB272C" w:rsidP="00FB272C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</w:p>
        <w:p w:rsidR="00FB272C" w:rsidRPr="00FB272C" w:rsidRDefault="00FB272C" w:rsidP="00FB272C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>The conflict was about the reasons behind it. Questions that Jane ask that she haven't</w:t>
          </w:r>
        </w:p>
        <w:p w:rsidR="00FB272C" w:rsidRPr="00FB272C" w:rsidRDefault="00FB272C" w:rsidP="00FB272C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</w:p>
        <w:p w:rsidR="00FB272C" w:rsidRPr="00FB272C" w:rsidRDefault="00FB272C" w:rsidP="00FB272C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proofErr w:type="gramStart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>know</w:t>
          </w:r>
          <w:proofErr w:type="gramEnd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 xml:space="preserve"> about the deadline date, but Joe told that she knows the deadline date but its</w:t>
          </w:r>
        </w:p>
        <w:p w:rsidR="00FB272C" w:rsidRPr="00FB272C" w:rsidRDefault="00FB272C" w:rsidP="00FB272C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</w:p>
        <w:p w:rsidR="00FB272C" w:rsidRPr="00FB272C" w:rsidRDefault="00FB272C" w:rsidP="00FB272C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proofErr w:type="gramStart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>problem</w:t>
          </w:r>
          <w:proofErr w:type="gramEnd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 xml:space="preserve"> was that she went on a family trip so that's she is not able to do it.</w:t>
          </w:r>
        </w:p>
      </w:sdtContent>
    </w:sdt>
    <w:p w:rsidR="00572E9B" w:rsidRPr="00FB272C" w:rsidRDefault="00572E9B" w:rsidP="00FB272C">
      <w:pPr>
        <w:jc w:val="both"/>
        <w:rPr>
          <w:color w:val="808080" w:themeColor="background1" w:themeShade="80"/>
        </w:rPr>
      </w:pPr>
    </w:p>
    <w:p w:rsidR="00572E9B" w:rsidRDefault="00572E9B" w:rsidP="0016251F"/>
    <w:p w:rsidR="00673C6A" w:rsidRDefault="00062908" w:rsidP="0016251F">
      <w:r>
        <w:t xml:space="preserve">Write sentences </w:t>
      </w:r>
      <w:proofErr w:type="spellStart"/>
      <w:r>
        <w:t>that</w:t>
      </w:r>
      <w:r w:rsidR="006D54BF">
        <w:t>features</w:t>
      </w:r>
      <w:proofErr w:type="spellEnd"/>
      <w:r w:rsidR="006D54BF">
        <w:t xml:space="preserve"> </w:t>
      </w:r>
      <w:r>
        <w:t>the</w:t>
      </w:r>
      <w:r w:rsidR="00DE25C2">
        <w:t xml:space="preserve"> “I” phrase</w:t>
      </w:r>
      <w:r>
        <w:t>, such as in the example below:</w:t>
      </w:r>
    </w:p>
    <w:p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-1017153005"/>
        <w:placeholder>
          <w:docPart w:val="DefaultPlaceholder_-1854013440"/>
        </w:placeholder>
      </w:sdtPr>
      <w:sdtContent>
        <w:p w:rsidR="005C1481" w:rsidRPr="00FB272C" w:rsidRDefault="00FB272C" w:rsidP="00A51EDE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>I feel that you are lying as when you said you had gone on a family trip your behaviour was like you are frustrated because you haven't share any memories or moments you had spent there as well as when you gone a trip you always share me that what you had done there, I would like to ask you because you are my friend is there was any alternative way we will find out it</w:t>
          </w:r>
        </w:p>
      </w:sdtContent>
    </w:sdt>
    <w:p w:rsidR="005C1481" w:rsidRPr="00FB272C" w:rsidRDefault="005C1481" w:rsidP="0016251F">
      <w:pPr>
        <w:rPr>
          <w:rFonts w:ascii="Bahnschrift Light SemiCondensed" w:hAnsi="Bahnschrift Light SemiCondensed"/>
          <w:color w:val="808080" w:themeColor="background1" w:themeShade="80"/>
        </w:rPr>
      </w:pPr>
    </w:p>
    <w:p w:rsidR="00572E9B" w:rsidRDefault="00572E9B" w:rsidP="00F12C12"/>
    <w:p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-617222886"/>
        <w:placeholder>
          <w:docPart w:val="DefaultPlaceholder_-1854013440"/>
        </w:placeholder>
      </w:sdtPr>
      <w:sdtContent>
        <w:p w:rsidR="003B355E" w:rsidRPr="00FB272C" w:rsidRDefault="00FB272C" w:rsidP="00B071BB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 xml:space="preserve">Joe is </w:t>
          </w:r>
          <w:proofErr w:type="spellStart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>suntering</w:t>
          </w:r>
          <w:proofErr w:type="spellEnd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 xml:space="preserve"> through </w:t>
          </w:r>
          <w:proofErr w:type="spellStart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>lonelmess</w:t>
          </w:r>
          <w:proofErr w:type="spellEnd"/>
          <w:r w:rsidRPr="00FB272C">
            <w:rPr>
              <w:rFonts w:ascii="Bahnschrift Light SemiCondensed" w:hAnsi="Bahnschrift Light SemiCondensed"/>
              <w:color w:val="808080" w:themeColor="background1" w:themeShade="80"/>
            </w:rPr>
            <w:t xml:space="preserve"> as she got some personal reasons</w:t>
          </w:r>
          <w:r w:rsidR="005F2BC7">
            <w:rPr>
              <w:rFonts w:ascii="Bahnschrift Light SemiCondensed" w:hAnsi="Bahnschrift Light SemiCondensed"/>
              <w:color w:val="808080" w:themeColor="background1" w:themeShade="80"/>
            </w:rPr>
            <w:t>.</w:t>
          </w:r>
        </w:p>
      </w:sdtContent>
    </w:sdt>
    <w:p w:rsidR="003B355E" w:rsidRPr="00FB272C" w:rsidRDefault="003B355E" w:rsidP="00B071BB">
      <w:pPr>
        <w:rPr>
          <w:rFonts w:ascii="Bahnschrift Light SemiCondensed" w:hAnsi="Bahnschrift Light SemiCondensed"/>
          <w:color w:val="808080" w:themeColor="background1" w:themeShade="80"/>
        </w:rPr>
      </w:pPr>
    </w:p>
    <w:p w:rsidR="00060CE1" w:rsidRDefault="00060CE1" w:rsidP="00F12C12"/>
    <w:p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proofErr w:type="spellStart"/>
      <w:r w:rsidR="003B355E">
        <w:t>Jane</w:t>
      </w:r>
      <w:r>
        <w:t>paraphrase</w:t>
      </w:r>
      <w:proofErr w:type="spellEnd"/>
      <w:r>
        <w:t xml:space="preserve">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</w:t>
      </w:r>
      <w:proofErr w:type="gramStart"/>
      <w:r w:rsidR="00F044D0">
        <w:t>understands</w:t>
      </w:r>
      <w:proofErr w:type="gramEnd"/>
      <w:r w:rsidR="00F044D0">
        <w:t xml:space="preserve">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-1719431390"/>
        <w:placeholder>
          <w:docPart w:val="DefaultPlaceholder_-1854013440"/>
        </w:placeholder>
      </w:sdtPr>
      <w:sdtContent>
        <w:p w:rsidR="005F2BC7" w:rsidRPr="005F2BC7" w:rsidRDefault="005F2BC7" w:rsidP="005F2BC7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5F2BC7">
            <w:rPr>
              <w:rFonts w:ascii="Bahnschrift Light SemiCondensed" w:hAnsi="Bahnschrift Light SemiCondensed"/>
              <w:color w:val="808080" w:themeColor="background1" w:themeShade="80"/>
            </w:rPr>
            <w:t>Jane said that as being your friend you can share your problem me we will find out a</w:t>
          </w:r>
        </w:p>
        <w:p w:rsidR="005F2BC7" w:rsidRPr="005F2BC7" w:rsidRDefault="005F2BC7" w:rsidP="005F2BC7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</w:p>
        <w:p w:rsidR="003B355E" w:rsidRPr="005F2BC7" w:rsidRDefault="005F2BC7" w:rsidP="005F2BC7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proofErr w:type="gramStart"/>
          <w:r w:rsidRPr="005F2BC7">
            <w:rPr>
              <w:rFonts w:ascii="Bahnschrift Light SemiCondensed" w:hAnsi="Bahnschrift Light SemiCondensed"/>
              <w:color w:val="808080" w:themeColor="background1" w:themeShade="80"/>
            </w:rPr>
            <w:t>reasons</w:t>
          </w:r>
          <w:proofErr w:type="gramEnd"/>
          <w:r w:rsidRPr="005F2BC7">
            <w:rPr>
              <w:rFonts w:ascii="Bahnschrift Light SemiCondensed" w:hAnsi="Bahnschrift Light SemiCondensed"/>
              <w:color w:val="808080" w:themeColor="background1" w:themeShade="80"/>
            </w:rPr>
            <w:t xml:space="preserve"> as being quiet and sad it will not help you and make you suffer more.</w:t>
          </w:r>
        </w:p>
      </w:sdtContent>
    </w:sdt>
    <w:p w:rsidR="003B355E" w:rsidRPr="005F2BC7" w:rsidRDefault="003B355E" w:rsidP="00F12C12">
      <w:pPr>
        <w:rPr>
          <w:rFonts w:ascii="Bahnschrift Light SemiCondensed" w:hAnsi="Bahnschrift Light SemiCondensed"/>
          <w:color w:val="808080" w:themeColor="background1" w:themeShade="80"/>
        </w:rPr>
      </w:pPr>
    </w:p>
    <w:p w:rsidR="003B355E" w:rsidRDefault="003B355E" w:rsidP="00DC130F">
      <w:pPr>
        <w:pStyle w:val="Heading3"/>
      </w:pPr>
    </w:p>
    <w:p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:rsidR="000975F6" w:rsidRDefault="009A377F" w:rsidP="0016251F">
      <w:r>
        <w:t xml:space="preserve">Now that </w:t>
      </w:r>
      <w:proofErr w:type="spellStart"/>
      <w:r w:rsidR="003B355E">
        <w:t>Jane</w:t>
      </w:r>
      <w:r w:rsidR="00DC130F">
        <w:t>understand</w:t>
      </w:r>
      <w:r w:rsidR="00DA0409">
        <w:t>s</w:t>
      </w:r>
      <w:r w:rsidR="003B355E">
        <w:t>Joe</w:t>
      </w:r>
      <w:r w:rsidR="00DA0409">
        <w:t>’s</w:t>
      </w:r>
      <w:r w:rsidR="00DC130F">
        <w:t>perspective</w:t>
      </w:r>
      <w:proofErr w:type="spellEnd"/>
      <w:r w:rsidR="00DC130F">
        <w:t xml:space="preserve">, how could </w:t>
      </w:r>
      <w:proofErr w:type="spellStart"/>
      <w:r w:rsidR="003B355E">
        <w:t>Jane</w:t>
      </w:r>
      <w:r w:rsidR="00782697">
        <w:t>empathise</w:t>
      </w:r>
      <w:proofErr w:type="spellEnd"/>
      <w:r w:rsidR="00782697">
        <w:t xml:space="preserve">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-2035028772"/>
        <w:placeholder>
          <w:docPart w:val="DefaultPlaceholder_-1854013440"/>
        </w:placeholder>
      </w:sdtPr>
      <w:sdtContent>
        <w:p w:rsidR="00EA42C6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When Jane said this to Joe she got tears in her eyes then Jane understood the problem</w:t>
          </w:r>
        </w:p>
        <w:p w:rsidR="00EA42C6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</w:p>
        <w:p w:rsidR="00BC7236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after</w:t>
          </w:r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Joe got emotional.</w:t>
          </w:r>
        </w:p>
      </w:sdtContent>
    </w:sdt>
    <w:p w:rsidR="00BC7236" w:rsidRDefault="00BC7236" w:rsidP="00021FA3"/>
    <w:p w:rsidR="00BC7236" w:rsidRDefault="00BC7236" w:rsidP="00021FA3"/>
    <w:p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</w:p>
    <w:sdt>
      <w:sdtPr>
        <w:id w:val="737677256"/>
        <w:placeholder>
          <w:docPart w:val="DefaultPlaceholder_-1854013440"/>
        </w:placeholder>
      </w:sdtPr>
      <w:sdtContent>
        <w:p w:rsidR="00BC7236" w:rsidRDefault="00EA42C6" w:rsidP="00ED0C76"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Then </w:t>
          </w:r>
          <w:proofErr w:type="spell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Joc</w:t>
          </w:r>
          <w:proofErr w:type="spell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apologies to Jane that </w:t>
          </w:r>
          <w:proofErr w:type="spellStart"/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its</w:t>
          </w:r>
          <w:proofErr w:type="spellEnd"/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my mistake and I got feared that what will happen, if I tell anyone that I haven't completed my assignment</w:t>
          </w:r>
          <w:r w:rsidRPr="00EA42C6">
            <w:t>.</w:t>
          </w:r>
        </w:p>
      </w:sdtContent>
    </w:sdt>
    <w:p w:rsidR="00BC7236" w:rsidRDefault="00BC7236" w:rsidP="00ED0C76"/>
    <w:p w:rsidR="0013641A" w:rsidRDefault="0013641A" w:rsidP="009E3575">
      <w:pPr>
        <w:pStyle w:val="Heading3"/>
      </w:pPr>
    </w:p>
    <w:p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:rsidR="00782697" w:rsidRDefault="000A2081" w:rsidP="0016251F">
      <w:r>
        <w:t xml:space="preserve">What question could </w:t>
      </w:r>
      <w:proofErr w:type="spellStart"/>
      <w:r w:rsidR="0013641A">
        <w:t>Jane</w:t>
      </w:r>
      <w:r>
        <w:t>ask</w:t>
      </w:r>
      <w:proofErr w:type="spellEnd"/>
      <w:r>
        <w:t xml:space="preserve"> to help build </w:t>
      </w:r>
      <w:r w:rsidR="0013641A">
        <w:t>Joe</w:t>
      </w:r>
      <w:r>
        <w:t>’s involvement with potential solutions</w:t>
      </w:r>
      <w:r w:rsidR="00EC60C0">
        <w:t>?</w:t>
      </w:r>
    </w:p>
    <w:sdt>
      <w:sdtPr>
        <w:id w:val="-1847624717"/>
        <w:placeholder>
          <w:docPart w:val="DefaultPlaceholder_-1854013440"/>
        </w:placeholder>
      </w:sdtPr>
      <w:sdtContent>
        <w:p w:rsidR="0013641A" w:rsidRDefault="00EA42C6" w:rsidP="0016251F"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Jane said to Joe that </w:t>
          </w:r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don't</w:t>
          </w:r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be afraid I will help you out to complete the assignmen</w:t>
          </w:r>
          <w:r>
            <w:rPr>
              <w:rFonts w:ascii="Bahnschrift Light SemiCondensed" w:hAnsi="Bahnschrift Light SemiCondensed"/>
              <w:color w:val="808080" w:themeColor="background1" w:themeShade="80"/>
            </w:rPr>
            <w:t>ts</w:t>
          </w:r>
          <w:r w:rsidRPr="00EA42C6">
            <w:t>.</w:t>
          </w:r>
        </w:p>
      </w:sdtContent>
    </w:sdt>
    <w:p w:rsidR="0013641A" w:rsidRDefault="0013641A" w:rsidP="0016251F"/>
    <w:p w:rsidR="0013641A" w:rsidRDefault="0013641A" w:rsidP="0016251F"/>
    <w:p w:rsidR="0013641A" w:rsidRDefault="0013641A" w:rsidP="0016251F"/>
    <w:p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proofErr w:type="spellStart"/>
      <w:r w:rsidR="0013641A">
        <w:t>Joe</w:t>
      </w:r>
      <w:r>
        <w:t>to</w:t>
      </w:r>
      <w:proofErr w:type="spellEnd"/>
      <w:r>
        <w:t xml:space="preserve"> </w:t>
      </w:r>
      <w:r w:rsidR="00BE4F37">
        <w:t xml:space="preserve">settle on a solution.  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1392391084"/>
        <w:placeholder>
          <w:docPart w:val="DefaultPlaceholder_-1854013440"/>
        </w:placeholder>
      </w:sdtPr>
      <w:sdtContent>
        <w:p w:rsidR="00EA42C6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June had a solution that lets we go to the teacher and tell them our reason and she will</w:t>
          </w:r>
        </w:p>
        <w:p w:rsidR="00EA42C6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</w:p>
        <w:p w:rsidR="0013641A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understand</w:t>
          </w:r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it and hope we got extension.</w:t>
          </w:r>
        </w:p>
      </w:sdtContent>
    </w:sdt>
    <w:p w:rsidR="0013641A" w:rsidRDefault="0013641A" w:rsidP="0016251F"/>
    <w:p w:rsidR="0013641A" w:rsidRDefault="0013641A" w:rsidP="00BE4F37">
      <w:pPr>
        <w:pStyle w:val="Heading3"/>
      </w:pPr>
    </w:p>
    <w:p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:rsidR="00BE4F37" w:rsidRDefault="00BE4F37" w:rsidP="00BE4F37">
      <w:r>
        <w:t xml:space="preserve">How could </w:t>
      </w:r>
      <w:proofErr w:type="spellStart"/>
      <w:r w:rsidR="0013641A">
        <w:t>Jane</w:t>
      </w:r>
      <w:r w:rsidR="00706B4C">
        <w:t>resolve</w:t>
      </w:r>
      <w:proofErr w:type="spellEnd"/>
      <w:r w:rsidR="00706B4C">
        <w:t xml:space="preserve"> </w:t>
      </w:r>
      <w:r w:rsidR="00B85CB9">
        <w:t xml:space="preserve">the </w:t>
      </w:r>
      <w:r w:rsidR="00706B4C">
        <w:t>conflict</w:t>
      </w:r>
      <w:r>
        <w:t xml:space="preserve">?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Content>
        <w:p w:rsidR="0013641A" w:rsidRDefault="00EA42C6" w:rsidP="00BE4F37"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As they both are good friends Joe feel safe with Jane und Joe got agree with her as there is no other solution, Jane appreciation was she always </w:t>
          </w:r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get</w:t>
          </w:r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ready to help</w:t>
          </w:r>
          <w:r w:rsidRPr="00EA42C6">
            <w:t>.</w:t>
          </w:r>
        </w:p>
      </w:sdtContent>
    </w:sdt>
    <w:p w:rsidR="0013641A" w:rsidRDefault="0013641A" w:rsidP="00BE4F37"/>
    <w:p w:rsidR="00EE0510" w:rsidRDefault="00EE0510" w:rsidP="00BE4F37"/>
    <w:p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:rsidR="00B85CB9" w:rsidRDefault="00B85CB9" w:rsidP="00B85CB9">
      <w:r>
        <w:t xml:space="preserve">How could </w:t>
      </w:r>
      <w:r w:rsidR="0064712A">
        <w:t>Joe</w:t>
      </w:r>
      <w:r>
        <w:t xml:space="preserve"> </w:t>
      </w:r>
      <w:proofErr w:type="spellStart"/>
      <w:r>
        <w:t>reconcile</w:t>
      </w:r>
      <w:r w:rsidR="00F044D0">
        <w:t>the</w:t>
      </w:r>
      <w:proofErr w:type="spellEnd"/>
      <w:r w:rsidR="00F044D0">
        <w:t xml:space="preserve">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-989014408"/>
        <w:placeholder>
          <w:docPart w:val="DefaultPlaceholder_-1854013440"/>
        </w:placeholder>
      </w:sdtPr>
      <w:sdtContent>
        <w:p w:rsidR="0064712A" w:rsidRPr="00EA42C6" w:rsidRDefault="00EA42C6" w:rsidP="00B85CB9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After she is ready to accept Jane's solution and tell her about </w:t>
          </w:r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its her</w:t>
          </w:r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problems after that she automatically realises that she is important to her.</w:t>
          </w:r>
        </w:p>
      </w:sdtContent>
    </w:sdt>
    <w:p w:rsidR="0064712A" w:rsidRDefault="0064712A" w:rsidP="00B85CB9"/>
    <w:p w:rsidR="0064712A" w:rsidRDefault="0064712A" w:rsidP="000975F6"/>
    <w:p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proofErr w:type="spellStart"/>
      <w:r w:rsidR="0064712A">
        <w:t>Joe</w:t>
      </w:r>
      <w:r>
        <w:t>know</w:t>
      </w:r>
      <w:proofErr w:type="spellEnd"/>
      <w:r>
        <w:t xml:space="preserve">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rPr>
          <w:rFonts w:ascii="Bahnschrift Light SemiCondensed" w:hAnsi="Bahnschrift Light SemiCondensed"/>
          <w:color w:val="808080" w:themeColor="background1" w:themeShade="80"/>
        </w:rPr>
        <w:id w:val="-2131697219"/>
        <w:placeholder>
          <w:docPart w:val="DefaultPlaceholder_-1854013440"/>
        </w:placeholder>
      </w:sdtPr>
      <w:sdtContent>
        <w:p w:rsidR="00EA42C6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When Jane is telling something she just </w:t>
          </w:r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keep</w:t>
          </w:r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quiet and listen to her properly as well</w:t>
          </w:r>
        </w:p>
        <w:p w:rsidR="00EA42C6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</w:p>
        <w:p w:rsidR="00E42C37" w:rsidRPr="00EA42C6" w:rsidRDefault="00EA42C6" w:rsidP="00EA42C6">
          <w:pPr>
            <w:rPr>
              <w:rFonts w:ascii="Bahnschrift Light SemiCondensed" w:hAnsi="Bahnschrift Light SemiCondensed"/>
              <w:color w:val="808080" w:themeColor="background1" w:themeShade="80"/>
            </w:rPr>
          </w:pPr>
          <w:proofErr w:type="gramStart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>they</w:t>
          </w:r>
          <w:proofErr w:type="gramEnd"/>
          <w:r w:rsidRPr="00EA42C6">
            <w:rPr>
              <w:rFonts w:ascii="Bahnschrift Light SemiCondensed" w:hAnsi="Bahnschrift Light SemiCondensed"/>
              <w:color w:val="808080" w:themeColor="background1" w:themeShade="80"/>
            </w:rPr>
            <w:t xml:space="preserve"> both trust each other.</w:t>
          </w:r>
        </w:p>
      </w:sdtContent>
    </w:sdt>
    <w:p w:rsidR="00B33478" w:rsidRDefault="00B33478" w:rsidP="0016251F"/>
    <w:p w:rsidR="00706EAB" w:rsidRDefault="00706EAB" w:rsidP="0016251F"/>
    <w:p w:rsidR="00EA42C6" w:rsidRDefault="00EA42C6" w:rsidP="0016251F"/>
    <w:p w:rsidR="00404509" w:rsidRDefault="00401FD5" w:rsidP="0016251F">
      <w:r>
        <w:lastRenderedPageBreak/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Content>
        <w:p w:rsidR="00E42C37" w:rsidRDefault="005A4049" w:rsidP="00401FD5">
          <w:r>
            <w:rPr>
              <w:rFonts w:ascii="Bahnschrift Light SemiCondensed" w:hAnsi="Bahnschrift Light SemiCondensed"/>
            </w:rPr>
            <w:t>Jane will ask her to listen to her like well will not get apart at any stage as we are best friends.</w:t>
          </w:r>
        </w:p>
      </w:sdtContent>
    </w:sdt>
    <w:p w:rsidR="00E42C37" w:rsidRDefault="00E42C37" w:rsidP="00401FD5"/>
    <w:p w:rsidR="00401FD5" w:rsidRDefault="00401FD5" w:rsidP="00401FD5"/>
    <w:bookmarkEnd w:id="0"/>
    <w:p w:rsidR="00401FD5" w:rsidRDefault="00401FD5" w:rsidP="00401FD5"/>
    <w:sectPr w:rsidR="00401FD5" w:rsidSect="0013332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2D45" w:rsidRDefault="00DC2D45" w:rsidP="00912467">
      <w:r>
        <w:separator/>
      </w:r>
    </w:p>
  </w:endnote>
  <w:endnote w:type="continuationSeparator" w:id="1">
    <w:p w:rsidR="00DC2D45" w:rsidRDefault="00DC2D45" w:rsidP="009124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tarSymbol"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rebuchet MS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62C4" w:rsidRDefault="00D276D7">
    <w:pPr>
      <w:pStyle w:val="Footer"/>
    </w:pPr>
    <w:r>
      <w:fldChar w:fldCharType="begin"/>
    </w:r>
    <w:r w:rsidR="000462C4">
      <w:instrText xml:space="preserve"> PAGE   \* MERGEFORMAT </w:instrText>
    </w:r>
    <w:r>
      <w:fldChar w:fldCharType="separate"/>
    </w:r>
    <w:r w:rsidR="005A4049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62C4" w:rsidRDefault="00D276D7">
    <w:pPr>
      <w:pStyle w:val="Footer"/>
    </w:pPr>
    <w:r>
      <w:fldChar w:fldCharType="begin"/>
    </w:r>
    <w:r w:rsidR="000462C4">
      <w:instrText xml:space="preserve"> PAGE   \* MERGEFORMAT </w:instrText>
    </w:r>
    <w:r>
      <w:fldChar w:fldCharType="separate"/>
    </w:r>
    <w:r w:rsidR="005A4049">
      <w:rPr>
        <w:noProof/>
      </w:rPr>
      <w:t>5</w:t>
    </w:r>
    <w:r>
      <w:rPr>
        <w:noProof/>
      </w:rPr>
      <w:fldChar w:fldCharType="end"/>
    </w:r>
    <w:r w:rsidR="000462C4">
      <w:rPr>
        <w:noProof/>
        <w:lang w:val="en-US" w:eastAsia="en-US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62C4" w:rsidRDefault="00D276D7">
    <w:pPr>
      <w:pStyle w:val="Footer"/>
    </w:pPr>
    <w:r w:rsidRPr="00D276D7">
      <w:rPr>
        <w:noProof/>
      </w:rPr>
      <w:pict>
        <v:rect id="Rectangle 1" o:spid="_x0000_s1026" style="position:absolute;margin-left:279.25pt;margin-top:-184.5pt;width:212.75pt;height:141.25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</w:pict>
    </w:r>
    <w:r>
      <w:fldChar w:fldCharType="begin"/>
    </w:r>
    <w:r w:rsidR="000462C4">
      <w:instrText xml:space="preserve"> PAGE   \* MERGEFORMAT </w:instrText>
    </w:r>
    <w:r>
      <w:fldChar w:fldCharType="separate"/>
    </w:r>
    <w:r w:rsidR="005A4049">
      <w:rPr>
        <w:noProof/>
      </w:rPr>
      <w:t>1</w:t>
    </w:r>
    <w:r>
      <w:rPr>
        <w:noProof/>
      </w:rPr>
      <w:fldChar w:fldCharType="end"/>
    </w:r>
    <w:r w:rsidRPr="00D276D7">
      <w:rPr>
        <w:rFonts w:ascii="Arial" w:hAnsi="Arial"/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50" type="#_x0000_t202" style="position:absolute;margin-left:-67.8pt;margin-top:13.25pt;width:553.85pt;height:14.8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" filled="f" stroked="f">
          <v:textbox>
            <w:txbxContent>
              <w:p w:rsidR="000462C4" w:rsidRPr="00083346" w:rsidRDefault="000462C4">
                <w:pPr>
                  <w:rPr>
                    <w:rFonts w:ascii="Arial" w:hAnsi="Arial"/>
                    <w:sz w:val="12"/>
                    <w:szCs w:val="12"/>
                  </w:rPr>
                </w:pPr>
                <w:r>
                  <w:rPr>
                    <w:rFonts w:ascii="Arial" w:hAnsi="Arial"/>
                    <w:sz w:val="12"/>
                    <w:szCs w:val="12"/>
                  </w:rPr>
                  <w:t xml:space="preserve">CRICOS Code: 00219C | RTO Code: 40939                  </w:t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2D45" w:rsidRDefault="00DC2D45" w:rsidP="00912467">
      <w:r>
        <w:separator/>
      </w:r>
    </w:p>
  </w:footnote>
  <w:footnote w:type="continuationSeparator" w:id="1">
    <w:p w:rsidR="00DC2D45" w:rsidRDefault="00DC2D45" w:rsidP="0091246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62C4" w:rsidRDefault="000462C4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62C4" w:rsidRPr="00A93FFD" w:rsidRDefault="000462C4" w:rsidP="00A93FFD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62C4" w:rsidRDefault="000462C4">
    <w:pPr>
      <w:pStyle w:val="Header"/>
    </w:pPr>
    <w:r w:rsidRPr="00083346">
      <w:rPr>
        <w:rFonts w:ascii="Arial" w:hAnsi="Arial"/>
        <w:noProof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t>COIT11239 Professional Communication Skills for ICT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defaultTabStop w:val="720"/>
  <w:evenAndOddHeaders/>
  <w:doNotShadeFormData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A7B"/>
    <w:rsid w:val="00082901"/>
    <w:rsid w:val="00083346"/>
    <w:rsid w:val="00095313"/>
    <w:rsid w:val="000975F6"/>
    <w:rsid w:val="000A03F0"/>
    <w:rsid w:val="000A2081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71F56"/>
    <w:rsid w:val="00273C13"/>
    <w:rsid w:val="002740DD"/>
    <w:rsid w:val="002872F0"/>
    <w:rsid w:val="002A633B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B355E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4A5B"/>
    <w:rsid w:val="00455DE0"/>
    <w:rsid w:val="00462E19"/>
    <w:rsid w:val="00463A14"/>
    <w:rsid w:val="00470795"/>
    <w:rsid w:val="00473733"/>
    <w:rsid w:val="00474BB0"/>
    <w:rsid w:val="004808CD"/>
    <w:rsid w:val="00482276"/>
    <w:rsid w:val="004B3C35"/>
    <w:rsid w:val="004C27A2"/>
    <w:rsid w:val="004C445B"/>
    <w:rsid w:val="0050076B"/>
    <w:rsid w:val="00500A99"/>
    <w:rsid w:val="00514F27"/>
    <w:rsid w:val="00516DFF"/>
    <w:rsid w:val="00520CB6"/>
    <w:rsid w:val="00522E9E"/>
    <w:rsid w:val="00523B77"/>
    <w:rsid w:val="00537342"/>
    <w:rsid w:val="0054753D"/>
    <w:rsid w:val="005672F2"/>
    <w:rsid w:val="00567A8E"/>
    <w:rsid w:val="00572E9B"/>
    <w:rsid w:val="0057636D"/>
    <w:rsid w:val="005851BA"/>
    <w:rsid w:val="00591FB5"/>
    <w:rsid w:val="005A328A"/>
    <w:rsid w:val="005A4049"/>
    <w:rsid w:val="005C1481"/>
    <w:rsid w:val="005D1E45"/>
    <w:rsid w:val="005D22E4"/>
    <w:rsid w:val="005E25F6"/>
    <w:rsid w:val="005E4AE4"/>
    <w:rsid w:val="005E716D"/>
    <w:rsid w:val="005E71E1"/>
    <w:rsid w:val="005E793F"/>
    <w:rsid w:val="005F2BC7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4BC"/>
    <w:rsid w:val="007806D0"/>
    <w:rsid w:val="00782697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43311"/>
    <w:rsid w:val="008649D4"/>
    <w:rsid w:val="00866326"/>
    <w:rsid w:val="0086636E"/>
    <w:rsid w:val="00866A6A"/>
    <w:rsid w:val="008775D3"/>
    <w:rsid w:val="00883BAA"/>
    <w:rsid w:val="008A2F91"/>
    <w:rsid w:val="008B411C"/>
    <w:rsid w:val="008C184F"/>
    <w:rsid w:val="008C6F9D"/>
    <w:rsid w:val="008D56C7"/>
    <w:rsid w:val="008F3147"/>
    <w:rsid w:val="008F477A"/>
    <w:rsid w:val="008F6D0D"/>
    <w:rsid w:val="009044AF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C6F"/>
    <w:rsid w:val="009D0226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1EDE"/>
    <w:rsid w:val="00A51F09"/>
    <w:rsid w:val="00A643AD"/>
    <w:rsid w:val="00A77894"/>
    <w:rsid w:val="00A80193"/>
    <w:rsid w:val="00A85060"/>
    <w:rsid w:val="00A93FFD"/>
    <w:rsid w:val="00A952C2"/>
    <w:rsid w:val="00AA57A4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33478"/>
    <w:rsid w:val="00B4431A"/>
    <w:rsid w:val="00B47E46"/>
    <w:rsid w:val="00B54335"/>
    <w:rsid w:val="00B607D9"/>
    <w:rsid w:val="00B66B3C"/>
    <w:rsid w:val="00B75AFD"/>
    <w:rsid w:val="00B85CB9"/>
    <w:rsid w:val="00B86781"/>
    <w:rsid w:val="00B9643D"/>
    <w:rsid w:val="00BB219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BF47F7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A3C4C"/>
    <w:rsid w:val="00CA45A1"/>
    <w:rsid w:val="00CD1AD7"/>
    <w:rsid w:val="00CD218B"/>
    <w:rsid w:val="00CD3022"/>
    <w:rsid w:val="00CE0F4E"/>
    <w:rsid w:val="00CE77D7"/>
    <w:rsid w:val="00D1451C"/>
    <w:rsid w:val="00D276D7"/>
    <w:rsid w:val="00D403C3"/>
    <w:rsid w:val="00D4731D"/>
    <w:rsid w:val="00D55187"/>
    <w:rsid w:val="00D55F9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C2D45"/>
    <w:rsid w:val="00DD181D"/>
    <w:rsid w:val="00DD26EA"/>
    <w:rsid w:val="00DE25C2"/>
    <w:rsid w:val="00DF1E78"/>
    <w:rsid w:val="00DF26FD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82568"/>
    <w:rsid w:val="00E8291B"/>
    <w:rsid w:val="00E93BB1"/>
    <w:rsid w:val="00E977C3"/>
    <w:rsid w:val="00EA42C6"/>
    <w:rsid w:val="00EA7E12"/>
    <w:rsid w:val="00EC0CF0"/>
    <w:rsid w:val="00EC60C0"/>
    <w:rsid w:val="00ED0C76"/>
    <w:rsid w:val="00ED432F"/>
    <w:rsid w:val="00EE0510"/>
    <w:rsid w:val="00F01FB9"/>
    <w:rsid w:val="00F044D0"/>
    <w:rsid w:val="00F04F2B"/>
    <w:rsid w:val="00F0518A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30F6"/>
    <w:rsid w:val="00F66A98"/>
    <w:rsid w:val="00F713AA"/>
    <w:rsid w:val="00F81E6A"/>
    <w:rsid w:val="00F82E8C"/>
    <w:rsid w:val="00F96BAE"/>
    <w:rsid w:val="00FB0A8D"/>
    <w:rsid w:val="00FB272C"/>
    <w:rsid w:val="00FB2AB8"/>
    <w:rsid w:val="00FC683D"/>
    <w:rsid w:val="00FD1553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5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customStyle="1" w:styleId="GridTable2Accent1">
    <w:name w:val="Grid Table 2 Accent 1"/>
    <w:basedOn w:val="TableNormal"/>
    <w:uiPriority w:val="47"/>
    <w:rsid w:val="007B501A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2Accent5">
    <w:name w:val="Grid Table 2 Accent 5"/>
    <w:basedOn w:val="TableNormal"/>
    <w:uiPriority w:val="47"/>
    <w:rsid w:val="00A50610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customStyle="1" w:styleId="GridTable2Accent3">
    <w:name w:val="Grid Table 2 Accent 3"/>
    <w:basedOn w:val="TableNormal"/>
    <w:uiPriority w:val="47"/>
    <w:rsid w:val="00180A8C"/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Accent3">
    <w:name w:val="Grid Table 4 Accent 3"/>
    <w:basedOn w:val="Style1"/>
    <w:uiPriority w:val="49"/>
    <w:rsid w:val="00257387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basedOn w:val="TableNormal"/>
    <w:uiPriority w:val="99"/>
    <w:rsid w:val="001333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3Accent3">
    <w:name w:val="Grid Table 3 Accent 3"/>
    <w:basedOn w:val="TableNormal"/>
    <w:uiPriority w:val="48"/>
    <w:rsid w:val="00133329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diagramLayout" Target="diagrams/layout1.xml"/><Relationship Id="rId39" Type="http://schemas.openxmlformats.org/officeDocument/2006/relationships/diagramQuickStyle" Target="diagrams/quickStyle4.xml"/><Relationship Id="rId3" Type="http://schemas.openxmlformats.org/officeDocument/2006/relationships/styles" Target="styles.xml"/><Relationship Id="rId21" Type="http://schemas.openxmlformats.org/officeDocument/2006/relationships/hyperlink" Target="https://www.flickr.com/photos/zabara_tango/6955720271" TargetMode="External"/><Relationship Id="rId34" Type="http://schemas.openxmlformats.org/officeDocument/2006/relationships/diagramLayout" Target="diagrams/layout3.xm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63" Type="http://schemas.microsoft.com/office/2007/relationships/diagramDrawing" Target="diagrams/drawing4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File:Florida_Box_Turtle_Digon3.jpg" TargetMode="External"/><Relationship Id="rId17" Type="http://schemas.openxmlformats.org/officeDocument/2006/relationships/hyperlink" Target="https://pixabay.com/en/urban-lost-hiding-afraid-1002149/" TargetMode="External"/><Relationship Id="rId25" Type="http://schemas.openxmlformats.org/officeDocument/2006/relationships/diagramData" Target="diagrams/data1.xml"/><Relationship Id="rId33" Type="http://schemas.openxmlformats.org/officeDocument/2006/relationships/diagramData" Target="diagrams/data3.xml"/><Relationship Id="rId38" Type="http://schemas.openxmlformats.org/officeDocument/2006/relationships/diagramLayout" Target="diagrams/layout4.xml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diagramData" Target="diagrams/data2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File:Florida_Box_Turtle_Digon3.jpg" TargetMode="External"/><Relationship Id="rId24" Type="http://schemas.openxmlformats.org/officeDocument/2006/relationships/hyperlink" Target="https://commons.wikimedia.org/wiki/File:US_Army_53525_Soldiers_compete_in_Tae_Kwon_Do_tournament_for_Warrior_Country_level.jpg" TargetMode="External"/><Relationship Id="rId32" Type="http://schemas.openxmlformats.org/officeDocument/2006/relationships/diagramColors" Target="diagrams/colors2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45" Type="http://schemas.openxmlformats.org/officeDocument/2006/relationships/header" Target="header3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5" Type="http://schemas.openxmlformats.org/officeDocument/2006/relationships/webSettings" Target="webSettings.xml"/><Relationship Id="rId15" Type="http://schemas.openxmlformats.org/officeDocument/2006/relationships/hyperlink" Target="https://superawesomevectors.deviantart.com/art/Shark-Cartoon-Free-Vector-Illustration-643399222" TargetMode="External"/><Relationship Id="rId23" Type="http://schemas.openxmlformats.org/officeDocument/2006/relationships/image" Target="media/image7.png"/><Relationship Id="rId28" Type="http://schemas.openxmlformats.org/officeDocument/2006/relationships/diagramColors" Target="diagrams/colors1.xml"/><Relationship Id="rId36" Type="http://schemas.openxmlformats.org/officeDocument/2006/relationships/diagramColors" Target="diagrams/colors3.xml"/><Relationship Id="rId49" Type="http://schemas.openxmlformats.org/officeDocument/2006/relationships/theme" Target="theme/theme1.xml"/><Relationship Id="rId10" Type="http://schemas.openxmlformats.org/officeDocument/2006/relationships/hyperlink" Target="https://en.wikipedia.org/wiki/File:Florida_Box_Turtle_Digon3.jpg" TargetMode="External"/><Relationship Id="rId19" Type="http://schemas.openxmlformats.org/officeDocument/2006/relationships/hyperlink" Target="https://commons.wikimedia.org/wiki/File:Flickr_-_Carine06_-_%22I_give_up.%22.jpg" TargetMode="External"/><Relationship Id="rId31" Type="http://schemas.openxmlformats.org/officeDocument/2006/relationships/diagramQuickStyle" Target="diagrams/quickStyle2.xm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uperawesomevectors.deviantart.com/art/Shark-Cartoon-Free-Vector-Illustration-643399222" TargetMode="External"/><Relationship Id="rId22" Type="http://schemas.openxmlformats.org/officeDocument/2006/relationships/hyperlink" Target="https://www.flickr.com/photos/zabara_tango/6955720271" TargetMode="External"/><Relationship Id="rId27" Type="http://schemas.openxmlformats.org/officeDocument/2006/relationships/diagramQuickStyle" Target="diagrams/quickStyle1.xml"/><Relationship Id="rId30" Type="http://schemas.openxmlformats.org/officeDocument/2006/relationships/diagramLayout" Target="diagrams/layout2.xml"/><Relationship Id="rId35" Type="http://schemas.openxmlformats.org/officeDocument/2006/relationships/diagramQuickStyle" Target="diagrams/quickStyle3.xml"/><Relationship Id="rId43" Type="http://schemas.openxmlformats.org/officeDocument/2006/relationships/footer" Target="footer1.xml"/><Relationship Id="rId48" Type="http://schemas.openxmlformats.org/officeDocument/2006/relationships/glossaryDocument" Target="glossary/document.xml"/><Relationship Id="rId64" Type="http://schemas.microsoft.com/office/2007/relationships/diagramDrawing" Target="diagrams/drawing1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>
        <a:prstGeom prst="round1Rect">
          <a:avLst/>
        </a:prstGeom>
      </dgm:spPr>
      <dgm:t>
        <a:bodyPr/>
        <a:lstStyle/>
        <a:p>
          <a:endParaRPr lang="en-US"/>
        </a:p>
      </dgm:t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>
        <a:prstGeom prst="round1Rect">
          <a:avLst/>
        </a:prstGeom>
      </dgm:spPr>
      <dgm:t>
        <a:bodyPr/>
        <a:lstStyle/>
        <a:p>
          <a:endParaRPr lang="en-US"/>
        </a:p>
      </dgm:t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>
        <a:prstGeom prst="round1Rect">
          <a:avLst/>
        </a:prstGeom>
      </dgm:spPr>
      <dgm:t>
        <a:bodyPr/>
        <a:lstStyle/>
        <a:p>
          <a:endParaRPr lang="en-US"/>
        </a:p>
      </dgm:t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>
        <a:prstGeom prst="round1Rect">
          <a:avLst/>
        </a:prstGeom>
      </dgm:spPr>
      <dgm:t>
        <a:bodyPr/>
        <a:lstStyle/>
        <a:p>
          <a:endParaRPr lang="en-US"/>
        </a:p>
      </dgm:t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</dgm:ptLst>
  <dgm:cxnLst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13CAB022-4F3F-479F-82B2-D8136F8896E5}" type="presOf" srcId="{1F7E93A6-8EC4-4CA7-93E5-920810F3E850}" destId="{743A4350-2842-4AA6-871C-873B318AFB91}" srcOrd="1" destOrd="1" presId="urn:microsoft.com/office/officeart/2005/8/layout/matrix1"/>
    <dgm:cxn modelId="{D1EDF421-B7CE-4A8F-880E-128673877A04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AF1DD5CC-25FE-4819-999C-2A09DC7A8ADD}" type="presOf" srcId="{E5685FC2-8544-4B1C-B573-7BE51F580D33}" destId="{0817AB89-9066-46B5-9A10-2BF4E14B6B54}" srcOrd="0" destOrd="2" presId="urn:microsoft.com/office/officeart/2005/8/layout/matrix1"/>
    <dgm:cxn modelId="{C140048B-B148-4381-B642-552FF8D72FB9}" type="presOf" srcId="{92252004-2546-4695-9D30-25C21384B215}" destId="{743A4350-2842-4AA6-871C-873B318AFB91}" srcOrd="1" destOrd="0" presId="urn:microsoft.com/office/officeart/2005/8/layout/matrix1"/>
    <dgm:cxn modelId="{BD8A1DD4-9F66-4ED2-850A-4C7D3685DA62}" type="presOf" srcId="{EFE8B7D8-8D7C-48BC-A381-17730FC4FEE6}" destId="{0D744EFD-569D-496A-B20A-8B5635D265BB}" srcOrd="0" destOrd="0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2D19A208-23B0-4467-8244-38F8BDB573B7}" type="presOf" srcId="{B391887E-E77E-4339-8417-9D272F482254}" destId="{12EC5B81-43BC-4747-8556-5DF71F8A8AE3}" srcOrd="0" destOrd="1" presId="urn:microsoft.com/office/officeart/2005/8/layout/matrix1"/>
    <dgm:cxn modelId="{9F7A539F-22FF-4EFB-B37E-0687C5D788A0}" type="presOf" srcId="{4FB8AE12-EFDE-4ABA-9568-CFF18292E85D}" destId="{F551DD53-CB80-406C-9D74-5611B4815578}" srcOrd="1" destOrd="3" presId="urn:microsoft.com/office/officeart/2005/8/layout/matrix1"/>
    <dgm:cxn modelId="{9E036F99-29B4-4FF7-B08B-E319C900D39A}" type="presOf" srcId="{BC19DE35-84BB-4B63-89A3-3FC6EBCA0E90}" destId="{12EC5B81-43BC-4747-8556-5DF71F8A8AE3}" srcOrd="0" destOrd="2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5C1594C4-707B-4E90-84F2-619354FA7D64}" type="presOf" srcId="{1F7E93A6-8EC4-4CA7-93E5-920810F3E850}" destId="{0817AB89-9066-46B5-9A10-2BF4E14B6B54}" srcOrd="0" destOrd="1" presId="urn:microsoft.com/office/officeart/2005/8/layout/matrix1"/>
    <dgm:cxn modelId="{A7B69D85-4BB3-44F5-B852-07473B570F6E}" type="presOf" srcId="{AF96442E-AFBF-4B20-8589-0768A252E8E7}" destId="{BD34A05E-AFEA-4673-ADD4-73339805AA79}" srcOrd="0" destOrd="1" presId="urn:microsoft.com/office/officeart/2005/8/layout/matrix1"/>
    <dgm:cxn modelId="{6C72756D-651F-4903-996B-4ED2580FD8B9}" type="presOf" srcId="{D716EDA4-33DC-441E-ABCB-E8375DBF67F3}" destId="{D9607062-031C-46D8-8FA5-FAD9B0498F3F}" srcOrd="1" destOrd="0" presId="urn:microsoft.com/office/officeart/2005/8/layout/matrix1"/>
    <dgm:cxn modelId="{41EBA406-7188-4130-A323-391C520C0158}" type="presOf" srcId="{EFE8B7D8-8D7C-48BC-A381-17730FC4FEE6}" destId="{F551DD53-CB80-406C-9D74-5611B4815578}" srcOrd="1" destOrd="0" presId="urn:microsoft.com/office/officeart/2005/8/layout/matrix1"/>
    <dgm:cxn modelId="{0322A338-AF55-4CE1-84D0-F937C18EB8E0}" type="presOf" srcId="{B391887E-E77E-4339-8417-9D272F482254}" destId="{D9607062-031C-46D8-8FA5-FAD9B0498F3F}" srcOrd="1" destOrd="1" presId="urn:microsoft.com/office/officeart/2005/8/layout/matrix1"/>
    <dgm:cxn modelId="{8768525A-1254-4DB3-B748-88A4CBC522F3}" type="presOf" srcId="{36AA82B3-4156-4604-98FA-C7B5BB33E887}" destId="{BB3C3530-7B15-4AE1-B5CC-9806CF8884DF}" srcOrd="1" destOrd="3" presId="urn:microsoft.com/office/officeart/2005/8/layout/matrix1"/>
    <dgm:cxn modelId="{596D8AE9-2AD4-4550-A551-BAEE755481ED}" type="presOf" srcId="{D2EBE064-E88E-4E68-94A6-A56F8C11BACD}" destId="{BB3C3530-7B15-4AE1-B5CC-9806CF8884DF}" srcOrd="1" destOrd="2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C5A2738F-8A2A-46F2-8878-B51FEBECBC2D}" type="presOf" srcId="{92252004-2546-4695-9D30-25C21384B215}" destId="{0817AB89-9066-46B5-9A10-2BF4E14B6B54}" srcOrd="0" destOrd="0" presId="urn:microsoft.com/office/officeart/2005/8/layout/matrix1"/>
    <dgm:cxn modelId="{5D956365-C32D-4EB9-9295-9672E164C50A}" type="presOf" srcId="{36AA82B3-4156-4604-98FA-C7B5BB33E887}" destId="{BD34A05E-AFEA-4673-ADD4-73339805AA79}" srcOrd="0" destOrd="3" presId="urn:microsoft.com/office/officeart/2005/8/layout/matrix1"/>
    <dgm:cxn modelId="{F2926A11-D09A-4EB6-AA85-32547D1C3EF4}" type="presOf" srcId="{A2F74945-CC03-46D3-B44C-CE26CECEA502}" destId="{0D744EFD-569D-496A-B20A-8B5635D265BB}" srcOrd="0" destOrd="1" presId="urn:microsoft.com/office/officeart/2005/8/layout/matrix1"/>
    <dgm:cxn modelId="{50A50F8F-D036-4EEF-804C-86742F46FD98}" type="presOf" srcId="{9BF12D04-74E2-43C2-90B6-203D783A9695}" destId="{0830949A-8E28-41ED-BECA-89A6658D573B}" srcOrd="0" destOrd="0" presId="urn:microsoft.com/office/officeart/2005/8/layout/matrix1"/>
    <dgm:cxn modelId="{1AB7360F-26C8-4888-A3D5-CBEB2E964968}" type="presOf" srcId="{76BC54B1-06E4-4A75-9FAB-B9FA7E781B26}" destId="{C0C68BC8-75DF-48A0-AC48-BEBFF982E139}" srcOrd="0" destOrd="0" presId="urn:microsoft.com/office/officeart/2005/8/layout/matrix1"/>
    <dgm:cxn modelId="{A3B434EC-AD95-4DDB-89FA-2E15E763BBFC}" type="presOf" srcId="{A79756C8-7306-47A8-A7CD-2798DD8C5857}" destId="{BB3C3530-7B15-4AE1-B5CC-9806CF8884DF}" srcOrd="1" destOrd="0" presId="urn:microsoft.com/office/officeart/2005/8/layout/matrix1"/>
    <dgm:cxn modelId="{D4D53747-A8C0-40C3-9236-49BBD76053ED}" type="presOf" srcId="{D716EDA4-33DC-441E-ABCB-E8375DBF67F3}" destId="{12EC5B81-43BC-4747-8556-5DF71F8A8AE3}" srcOrd="0" destOrd="0" presId="urn:microsoft.com/office/officeart/2005/8/layout/matrix1"/>
    <dgm:cxn modelId="{4B5854F3-9700-4C41-A256-EF7749AF1BC1}" type="presOf" srcId="{A2F74945-CC03-46D3-B44C-CE26CECEA502}" destId="{F551DD53-CB80-406C-9D74-5611B4815578}" srcOrd="1" destOrd="1" presId="urn:microsoft.com/office/officeart/2005/8/layout/matrix1"/>
    <dgm:cxn modelId="{432279CA-E9A4-4DCD-B570-836687501095}" type="presOf" srcId="{A9C3B04D-E087-462F-8FF1-956E88F51DAC}" destId="{0D744EFD-569D-496A-B20A-8B5635D265BB}" srcOrd="0" destOrd="2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9F99EBCC-7254-4856-9EBC-4AD3C9DC90E7}" type="presOf" srcId="{BC19DE35-84BB-4B63-89A3-3FC6EBCA0E90}" destId="{D9607062-031C-46D8-8FA5-FAD9B0498F3F}" srcOrd="1" destOrd="2" presId="urn:microsoft.com/office/officeart/2005/8/layout/matrix1"/>
    <dgm:cxn modelId="{2AED7253-C107-4C78-B964-11C0FE4AC1A0}" type="presOf" srcId="{91D2BE66-D823-48AD-8C21-65031C632FEB}" destId="{BB3C3530-7B15-4AE1-B5CC-9806CF8884DF}" srcOrd="1" destOrd="4" presId="urn:microsoft.com/office/officeart/2005/8/layout/matrix1"/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BD446E52-F747-4762-8F87-714AE40B8DDD}" type="presOf" srcId="{A79756C8-7306-47A8-A7CD-2798DD8C5857}" destId="{BD34A05E-AFEA-4673-ADD4-73339805AA79}" srcOrd="0" destOrd="0" presId="urn:microsoft.com/office/officeart/2005/8/layout/matrix1"/>
    <dgm:cxn modelId="{4C3D2525-2F93-48ED-BE03-EAB6191D2483}" type="presOf" srcId="{91D2BE66-D823-48AD-8C21-65031C632FEB}" destId="{BD34A05E-AFEA-4673-ADD4-73339805AA79}" srcOrd="0" destOrd="4" presId="urn:microsoft.com/office/officeart/2005/8/layout/matrix1"/>
    <dgm:cxn modelId="{3CC2A5EF-8F47-4EB8-8AD5-19D950A914F1}" type="presOf" srcId="{A9C3B04D-E087-462F-8FF1-956E88F51DAC}" destId="{F551DD53-CB80-406C-9D74-5611B4815578}" srcOrd="1" destOrd="2" presId="urn:microsoft.com/office/officeart/2005/8/layout/matrix1"/>
    <dgm:cxn modelId="{3F62CA5E-1191-4D1E-9F57-800D8CDF7E88}" type="presOf" srcId="{D2EBE064-E88E-4E68-94A6-A56F8C11BACD}" destId="{BD34A05E-AFEA-4673-ADD4-73339805AA79}" srcOrd="0" destOrd="2" presId="urn:microsoft.com/office/officeart/2005/8/layout/matrix1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CA52B8DF-83D2-4307-925B-FDCB4B27ABD9}" type="presOf" srcId="{4FB8AE12-EFDE-4ABA-9568-CFF18292E85D}" destId="{0D744EFD-569D-496A-B20A-8B5635D265BB}" srcOrd="0" destOrd="3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220D6B8E-D0D1-4595-9BC8-2D08A58749F1}" type="presOf" srcId="{E5685FC2-8544-4B1C-B573-7BE51F580D33}" destId="{743A4350-2842-4AA6-871C-873B318AFB91}" srcOrd="1" destOrd="2" presId="urn:microsoft.com/office/officeart/2005/8/layout/matrix1"/>
    <dgm:cxn modelId="{AF421666-807F-4638-A956-BC396DCBAC1B}" type="presParOf" srcId="{C0C68BC8-75DF-48A0-AC48-BEBFF982E139}" destId="{53B950C5-5188-45DD-AB21-EF75D5EFC52F}" srcOrd="0" destOrd="0" presId="urn:microsoft.com/office/officeart/2005/8/layout/matrix1"/>
    <dgm:cxn modelId="{1B32AA55-DC68-4AF5-9588-A7539020C39D}" type="presParOf" srcId="{53B950C5-5188-45DD-AB21-EF75D5EFC52F}" destId="{12EC5B81-43BC-4747-8556-5DF71F8A8AE3}" srcOrd="0" destOrd="0" presId="urn:microsoft.com/office/officeart/2005/8/layout/matrix1"/>
    <dgm:cxn modelId="{16B1423C-F4AC-4C7A-ABF0-8612559CAA1A}" type="presParOf" srcId="{53B950C5-5188-45DD-AB21-EF75D5EFC52F}" destId="{D9607062-031C-46D8-8FA5-FAD9B0498F3F}" srcOrd="1" destOrd="0" presId="urn:microsoft.com/office/officeart/2005/8/layout/matrix1"/>
    <dgm:cxn modelId="{F093A017-AA98-4DB7-B01A-771E438BAE55}" type="presParOf" srcId="{53B950C5-5188-45DD-AB21-EF75D5EFC52F}" destId="{0817AB89-9066-46B5-9A10-2BF4E14B6B54}" srcOrd="2" destOrd="0" presId="urn:microsoft.com/office/officeart/2005/8/layout/matrix1"/>
    <dgm:cxn modelId="{141A0995-AC61-4F34-9442-648F243282FC}" type="presParOf" srcId="{53B950C5-5188-45DD-AB21-EF75D5EFC52F}" destId="{743A4350-2842-4AA6-871C-873B318AFB91}" srcOrd="3" destOrd="0" presId="urn:microsoft.com/office/officeart/2005/8/layout/matrix1"/>
    <dgm:cxn modelId="{81682305-2829-43D9-8114-9394D0A10817}" type="presParOf" srcId="{53B950C5-5188-45DD-AB21-EF75D5EFC52F}" destId="{BD34A05E-AFEA-4673-ADD4-73339805AA79}" srcOrd="4" destOrd="0" presId="urn:microsoft.com/office/officeart/2005/8/layout/matrix1"/>
    <dgm:cxn modelId="{57FE1983-1BF4-47E4-B228-CFCF9F292F8B}" type="presParOf" srcId="{53B950C5-5188-45DD-AB21-EF75D5EFC52F}" destId="{BB3C3530-7B15-4AE1-B5CC-9806CF8884DF}" srcOrd="5" destOrd="0" presId="urn:microsoft.com/office/officeart/2005/8/layout/matrix1"/>
    <dgm:cxn modelId="{6A7CD7BD-45A2-4304-8F59-F7D8A398CC73}" type="presParOf" srcId="{53B950C5-5188-45DD-AB21-EF75D5EFC52F}" destId="{0D744EFD-569D-496A-B20A-8B5635D265BB}" srcOrd="6" destOrd="0" presId="urn:microsoft.com/office/officeart/2005/8/layout/matrix1"/>
    <dgm:cxn modelId="{78DBDBD2-8642-4A10-BA14-1C83485C20D8}" type="presParOf" srcId="{53B950C5-5188-45DD-AB21-EF75D5EFC52F}" destId="{F551DD53-CB80-406C-9D74-5611B4815578}" srcOrd="7" destOrd="0" presId="urn:microsoft.com/office/officeart/2005/8/layout/matrix1"/>
    <dgm:cxn modelId="{721A20CB-603E-43F4-96A1-3B0AB3CF2DB8}" type="presParOf" srcId="{C0C68BC8-75DF-48A0-AC48-BEBFF982E139}" destId="{0830949A-8E28-41ED-BECA-89A6658D573B}" srcOrd="1" destOrd="0" presId="urn:microsoft.com/office/officeart/2005/8/layout/matrix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26EAF42B-E012-4093-944A-55C1CBE4A67D}" type="pres">
      <dgm:prSet presAssocID="{73CEF97F-B881-4924-8632-FDD45DD208D1}" presName="sibTrans" presStyleLbl="sibTrans2D1" presStyleIdx="0" presStyleCnt="5" custScaleX="133203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D3CEAE1D-DEF9-47CE-82AF-1F83C90A0A89}" type="pres">
      <dgm:prSet presAssocID="{73CEF97F-B881-4924-8632-FDD45DD208D1}" presName="connectorText" presStyleLbl="sibTrans2D1" presStyleIdx="0" presStyleCnt="5"/>
      <dgm:spPr/>
      <dgm:t>
        <a:bodyPr/>
        <a:lstStyle/>
        <a:p>
          <a:endParaRPr lang="en-US"/>
        </a:p>
      </dgm:t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F10C1F12-B667-4B3C-9D2C-781C57EDAAE7}" type="pres">
      <dgm:prSet presAssocID="{47E1E15E-FB76-4308-9A47-9FC67054428F}" presName="connectorText" presStyleLbl="sibTrans2D1" presStyleIdx="1" presStyleCnt="5"/>
      <dgm:spPr/>
      <dgm:t>
        <a:bodyPr/>
        <a:lstStyle/>
        <a:p>
          <a:endParaRPr lang="en-US"/>
        </a:p>
      </dgm:t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55B8AF2A-D341-464F-B817-986BF1FF4CDC}" type="pres">
      <dgm:prSet presAssocID="{21A25839-D9A2-4113-8128-8E063770DFEA}" presName="sibTrans" presStyleLbl="sibTrans2D1" presStyleIdx="2" presStyleCnt="5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D7708F20-9054-4534-BB60-0B8E748EA743}" type="pres">
      <dgm:prSet presAssocID="{21A25839-D9A2-4113-8128-8E063770DFEA}" presName="connectorText" presStyleLbl="sibTrans2D1" presStyleIdx="2" presStyleCnt="5"/>
      <dgm:spPr/>
      <dgm:t>
        <a:bodyPr/>
        <a:lstStyle/>
        <a:p>
          <a:endParaRPr lang="en-US"/>
        </a:p>
      </dgm:t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8898DF6E-02DE-4CAE-9A0D-05B3A99C1DA2}" type="pres">
      <dgm:prSet presAssocID="{DED79D7E-4F31-43B5-B24E-A11352AA3D87}" presName="sibTrans" presStyleLbl="sibTrans2D1" presStyleIdx="3" presStyleCnt="5" custScaleX="121094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551C39FF-E9A4-4005-9B6E-4A1DFF2FEF54}" type="pres">
      <dgm:prSet presAssocID="{DED79D7E-4F31-43B5-B24E-A11352AA3D87}" presName="connectorText" presStyleLbl="sibTrans2D1" presStyleIdx="3" presStyleCnt="5"/>
      <dgm:spPr/>
      <dgm:t>
        <a:bodyPr/>
        <a:lstStyle/>
        <a:p>
          <a:endParaRPr lang="en-US"/>
        </a:p>
      </dgm:t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B3D9FA15-EB38-4380-835A-99C454FB331A}" type="pres">
      <dgm:prSet presAssocID="{9F4976A1-CB4C-4972-B44D-9929F3FB0D00}" presName="sibTrans" presStyleLbl="sibTrans2D1" presStyleIdx="4" presStyleCnt="5" custScaleX="121094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5C8475CE-3E84-43A8-93C1-BE6F38AFD666}" type="pres">
      <dgm:prSet presAssocID="{9F4976A1-CB4C-4972-B44D-9929F3FB0D00}" presName="connectorText" presStyleLbl="sibTrans2D1" presStyleIdx="4" presStyleCnt="5"/>
      <dgm:spPr/>
      <dgm:t>
        <a:bodyPr/>
        <a:lstStyle/>
        <a:p>
          <a:endParaRPr lang="en-US"/>
        </a:p>
      </dgm:t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</dgm:ptLst>
  <dgm:cxnLst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234DA043-EBCA-4018-95B5-69430901DC14}" type="presOf" srcId="{1B7D3FA6-C313-44E2-AB8B-8DBCD97C8FFE}" destId="{80A98637-AED8-4210-BBAC-5708072C0D3A}" srcOrd="0" destOrd="0" presId="urn:microsoft.com/office/officeart/2005/8/layout/process2"/>
    <dgm:cxn modelId="{BACE69BB-DCF8-4803-BA0B-A81931FF0B15}" type="presOf" srcId="{73CEF97F-B881-4924-8632-FDD45DD208D1}" destId="{D3CEAE1D-DEF9-47CE-82AF-1F83C90A0A89}" srcOrd="1" destOrd="0" presId="urn:microsoft.com/office/officeart/2005/8/layout/process2"/>
    <dgm:cxn modelId="{9A93B683-7817-4ECA-BF91-51D018AA5027}" type="presOf" srcId="{1995399C-BE44-47F3-8EDF-81984218225F}" destId="{DF0CEF7E-CF3E-4CE1-9B39-551781CB4AF0}" srcOrd="0" destOrd="0" presId="urn:microsoft.com/office/officeart/2005/8/layout/process2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FD043C58-84FC-441B-BB09-75A1DA4AD73F}" type="presOf" srcId="{17FF1303-0C61-4C55-949F-761B0CBE353A}" destId="{8FA6D05A-0244-400D-BB7F-9981EBACB5B5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B6C29853-45F4-4EE1-B71D-305C24F3FBD1}" type="presOf" srcId="{47E1E15E-FB76-4308-9A47-9FC67054428F}" destId="{F10C1F12-B667-4B3C-9D2C-781C57EDAAE7}" srcOrd="1" destOrd="0" presId="urn:microsoft.com/office/officeart/2005/8/layout/process2"/>
    <dgm:cxn modelId="{F31C5020-1629-497F-80C7-B8830F83E326}" type="presOf" srcId="{9F4976A1-CB4C-4972-B44D-9929F3FB0D00}" destId="{5C8475CE-3E84-43A8-93C1-BE6F38AFD666}" srcOrd="1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55326AB6-1933-4620-B410-628B7B2FF9ED}" type="presOf" srcId="{DED79D7E-4F31-43B5-B24E-A11352AA3D87}" destId="{551C39FF-E9A4-4005-9B6E-4A1DFF2FEF54}" srcOrd="1" destOrd="0" presId="urn:microsoft.com/office/officeart/2005/8/layout/process2"/>
    <dgm:cxn modelId="{27A66EE6-8B9F-45C2-9640-BD169345A27D}" type="presOf" srcId="{73CEF97F-B881-4924-8632-FDD45DD208D1}" destId="{26EAF42B-E012-4093-944A-55C1CBE4A67D}" srcOrd="0" destOrd="0" presId="urn:microsoft.com/office/officeart/2005/8/layout/process2"/>
    <dgm:cxn modelId="{53B88482-E9E9-464E-88EE-4B9FBFB201FF}" type="presOf" srcId="{EF6AD967-3BCC-45A4-BAFD-33ACC6AEFC40}" destId="{DBAD8D7D-1810-4B90-A974-1F4B674E364C}" srcOrd="0" destOrd="0" presId="urn:microsoft.com/office/officeart/2005/8/layout/process2"/>
    <dgm:cxn modelId="{F77C71D4-5E4B-439A-B189-A37108D6B805}" type="presOf" srcId="{9F4976A1-CB4C-4972-B44D-9929F3FB0D00}" destId="{B3D9FA15-EB38-4380-835A-99C454FB331A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29CB0FC8-357A-4176-B381-D8BCF5B5F219}" type="presOf" srcId="{FCC437D1-099F-4472-A5F1-79DE1C06814C}" destId="{BFAD5834-A34F-41EC-BA1C-7767FCD31A69}" srcOrd="0" destOrd="0" presId="urn:microsoft.com/office/officeart/2005/8/layout/process2"/>
    <dgm:cxn modelId="{DD33A052-BA40-4D18-A4E7-E93A20460AD4}" type="presOf" srcId="{21A25839-D9A2-4113-8128-8E063770DFEA}" destId="{55B8AF2A-D341-464F-B817-986BF1FF4CDC}" srcOrd="0" destOrd="0" presId="urn:microsoft.com/office/officeart/2005/8/layout/process2"/>
    <dgm:cxn modelId="{2B89D8D0-F561-45FD-974E-2683B028CA76}" type="presOf" srcId="{DED79D7E-4F31-43B5-B24E-A11352AA3D87}" destId="{8898DF6E-02DE-4CAE-9A0D-05B3A99C1DA2}" srcOrd="0" destOrd="0" presId="urn:microsoft.com/office/officeart/2005/8/layout/process2"/>
    <dgm:cxn modelId="{9DC5C3DC-110A-446B-A0DA-FD85D2DF1EAB}" type="presOf" srcId="{47E1E15E-FB76-4308-9A47-9FC67054428F}" destId="{9A6B25BD-01AF-4B28-80C4-3EFB30213FF3}" srcOrd="0" destOrd="0" presId="urn:microsoft.com/office/officeart/2005/8/layout/process2"/>
    <dgm:cxn modelId="{1C4988EA-6A02-4F43-ADD0-94D31EE897F0}" type="presOf" srcId="{158224B9-1588-4DBC-8288-CFC7AFA5DC29}" destId="{D5291A55-ECF1-4074-BD57-2CC2FA90D1E0}" srcOrd="0" destOrd="0" presId="urn:microsoft.com/office/officeart/2005/8/layout/process2"/>
    <dgm:cxn modelId="{98B481D0-EAD6-411C-B376-DF123C857B78}" type="presOf" srcId="{21A25839-D9A2-4113-8128-8E063770DFEA}" destId="{D7708F20-9054-4534-BB60-0B8E748EA743}" srcOrd="1" destOrd="0" presId="urn:microsoft.com/office/officeart/2005/8/layout/process2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5D2C0677-F2D4-4BE1-A828-43F6999AC14A}" type="presOf" srcId="{216F1F95-6731-40A9-8873-8FD61AB81DD6}" destId="{C7111067-B611-446C-ACFE-96DA3CCF3660}" srcOrd="0" destOrd="0" presId="urn:microsoft.com/office/officeart/2005/8/layout/process2"/>
    <dgm:cxn modelId="{C50C551B-D65B-4B06-AF52-E0C31E44BE5B}" type="presParOf" srcId="{DBAD8D7D-1810-4B90-A974-1F4B674E364C}" destId="{BFAD5834-A34F-41EC-BA1C-7767FCD31A69}" srcOrd="0" destOrd="0" presId="urn:microsoft.com/office/officeart/2005/8/layout/process2"/>
    <dgm:cxn modelId="{61E785CE-C148-4B8D-8D6B-257D9041DD0C}" type="presParOf" srcId="{DBAD8D7D-1810-4B90-A974-1F4B674E364C}" destId="{26EAF42B-E012-4093-944A-55C1CBE4A67D}" srcOrd="1" destOrd="0" presId="urn:microsoft.com/office/officeart/2005/8/layout/process2"/>
    <dgm:cxn modelId="{16C5E2C6-89D8-438A-916B-70A23647B79A}" type="presParOf" srcId="{26EAF42B-E012-4093-944A-55C1CBE4A67D}" destId="{D3CEAE1D-DEF9-47CE-82AF-1F83C90A0A89}" srcOrd="0" destOrd="0" presId="urn:microsoft.com/office/officeart/2005/8/layout/process2"/>
    <dgm:cxn modelId="{747BFE78-3301-439E-861E-862A6E013A14}" type="presParOf" srcId="{DBAD8D7D-1810-4B90-A974-1F4B674E364C}" destId="{D5291A55-ECF1-4074-BD57-2CC2FA90D1E0}" srcOrd="2" destOrd="0" presId="urn:microsoft.com/office/officeart/2005/8/layout/process2"/>
    <dgm:cxn modelId="{2C5BECA0-5193-4CA8-90B0-EDFCD5CF2C6E}" type="presParOf" srcId="{DBAD8D7D-1810-4B90-A974-1F4B674E364C}" destId="{9A6B25BD-01AF-4B28-80C4-3EFB30213FF3}" srcOrd="3" destOrd="0" presId="urn:microsoft.com/office/officeart/2005/8/layout/process2"/>
    <dgm:cxn modelId="{410E2D2B-EEF2-4200-9796-BEF525D69141}" type="presParOf" srcId="{9A6B25BD-01AF-4B28-80C4-3EFB30213FF3}" destId="{F10C1F12-B667-4B3C-9D2C-781C57EDAAE7}" srcOrd="0" destOrd="0" presId="urn:microsoft.com/office/officeart/2005/8/layout/process2"/>
    <dgm:cxn modelId="{5E9184BC-997E-4541-A501-5CC4BD12CFC9}" type="presParOf" srcId="{DBAD8D7D-1810-4B90-A974-1F4B674E364C}" destId="{8FA6D05A-0244-400D-BB7F-9981EBACB5B5}" srcOrd="4" destOrd="0" presId="urn:microsoft.com/office/officeart/2005/8/layout/process2"/>
    <dgm:cxn modelId="{50164B29-2A8E-4476-B0C9-A91897FC0322}" type="presParOf" srcId="{DBAD8D7D-1810-4B90-A974-1F4B674E364C}" destId="{55B8AF2A-D341-464F-B817-986BF1FF4CDC}" srcOrd="5" destOrd="0" presId="urn:microsoft.com/office/officeart/2005/8/layout/process2"/>
    <dgm:cxn modelId="{7D424603-AE78-4EFE-8F72-5E9FE4200FDA}" type="presParOf" srcId="{55B8AF2A-D341-464F-B817-986BF1FF4CDC}" destId="{D7708F20-9054-4534-BB60-0B8E748EA743}" srcOrd="0" destOrd="0" presId="urn:microsoft.com/office/officeart/2005/8/layout/process2"/>
    <dgm:cxn modelId="{446D341F-4834-4093-A3C4-0D0398643C01}" type="presParOf" srcId="{DBAD8D7D-1810-4B90-A974-1F4B674E364C}" destId="{DF0CEF7E-CF3E-4CE1-9B39-551781CB4AF0}" srcOrd="6" destOrd="0" presId="urn:microsoft.com/office/officeart/2005/8/layout/process2"/>
    <dgm:cxn modelId="{D0DBDA80-DA31-4141-A2D9-5C7870696603}" type="presParOf" srcId="{DBAD8D7D-1810-4B90-A974-1F4B674E364C}" destId="{8898DF6E-02DE-4CAE-9A0D-05B3A99C1DA2}" srcOrd="7" destOrd="0" presId="urn:microsoft.com/office/officeart/2005/8/layout/process2"/>
    <dgm:cxn modelId="{21B2DAB6-7C21-4C2B-AA8E-07752765A680}" type="presParOf" srcId="{8898DF6E-02DE-4CAE-9A0D-05B3A99C1DA2}" destId="{551C39FF-E9A4-4005-9B6E-4A1DFF2FEF54}" srcOrd="0" destOrd="0" presId="urn:microsoft.com/office/officeart/2005/8/layout/process2"/>
    <dgm:cxn modelId="{BE3D7970-4B74-4711-8BE3-8112A4E03382}" type="presParOf" srcId="{DBAD8D7D-1810-4B90-A974-1F4B674E364C}" destId="{80A98637-AED8-4210-BBAC-5708072C0D3A}" srcOrd="8" destOrd="0" presId="urn:microsoft.com/office/officeart/2005/8/layout/process2"/>
    <dgm:cxn modelId="{4F907400-A194-4159-9FF3-B45DD9B65E39}" type="presParOf" srcId="{DBAD8D7D-1810-4B90-A974-1F4B674E364C}" destId="{B3D9FA15-EB38-4380-835A-99C454FB331A}" srcOrd="9" destOrd="0" presId="urn:microsoft.com/office/officeart/2005/8/layout/process2"/>
    <dgm:cxn modelId="{8A33FA7C-B396-4D2F-BDFC-D115D6372280}" type="presParOf" srcId="{B3D9FA15-EB38-4380-835A-99C454FB331A}" destId="{5C8475CE-3E84-43A8-93C1-BE6F38AFD666}" srcOrd="0" destOrd="0" presId="urn:microsoft.com/office/officeart/2005/8/layout/process2"/>
    <dgm:cxn modelId="{B4F8C048-0AD2-4FE1-8D20-D5F897BF3314}" type="presParOf" srcId="{DBAD8D7D-1810-4B90-A974-1F4B674E364C}" destId="{C7111067-B611-446C-ACFE-96DA3CCF3660}" srcOrd="10" destOrd="0" presId="urn:microsoft.com/office/officeart/2005/8/layout/process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>
        <a:prstGeom prst="round2SameRect">
          <a:avLst/>
        </a:prstGeom>
      </dgm:spPr>
      <dgm:t>
        <a:bodyPr/>
        <a:lstStyle/>
        <a:p>
          <a:endParaRPr lang="en-US"/>
        </a:p>
      </dgm:t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>
        <a:prstGeom prst="round2SameRect">
          <a:avLst/>
        </a:prstGeom>
      </dgm:spPr>
      <dgm:t>
        <a:bodyPr/>
        <a:lstStyle/>
        <a:p>
          <a:endParaRPr lang="en-US"/>
        </a:p>
      </dgm:t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>
        <a:prstGeom prst="round2SameRect">
          <a:avLst/>
        </a:prstGeom>
      </dgm:spPr>
      <dgm:t>
        <a:bodyPr/>
        <a:lstStyle/>
        <a:p>
          <a:endParaRPr lang="en-US"/>
        </a:p>
      </dgm:t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>
        <a:prstGeom prst="round2SameRect">
          <a:avLst/>
        </a:prstGeom>
      </dgm:spPr>
      <dgm:t>
        <a:bodyPr/>
        <a:lstStyle/>
        <a:p>
          <a:endParaRPr lang="en-US"/>
        </a:p>
      </dgm:t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>
        <a:prstGeom prst="round2SameRect">
          <a:avLst/>
        </a:prstGeom>
      </dgm:spPr>
      <dgm:t>
        <a:bodyPr/>
        <a:lstStyle/>
        <a:p>
          <a:endParaRPr lang="en-US"/>
        </a:p>
      </dgm:t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>
        <a:prstGeom prst="round2SameRect">
          <a:avLst/>
        </a:prstGeom>
      </dgm:spPr>
      <dgm:t>
        <a:bodyPr/>
        <a:lstStyle/>
        <a:p>
          <a:endParaRPr lang="en-US"/>
        </a:p>
      </dgm:t>
    </dgm:pt>
  </dgm:ptLst>
  <dgm:cxnLst>
    <dgm:cxn modelId="{577F98A8-80C4-4973-9BF0-72BC8D0DA3BE}" type="presOf" srcId="{0BF58517-0AB0-45B8-92D5-1C46FE1D9BFF}" destId="{E2A0C5EE-BF0C-42C5-A3D3-6C0FE87D368A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98D093A9-442A-478C-9659-F3D52FA7B1D7}" type="presOf" srcId="{241401FD-BE6D-493F-9F6E-451D24311EA6}" destId="{0E006E8B-E6CE-4A39-B4B6-2F1CA893A2B5}" srcOrd="0" destOrd="0" presId="urn:microsoft.com/office/officeart/2005/8/layout/vList5"/>
    <dgm:cxn modelId="{532A1C5D-026D-409C-AA22-8E1731E5F2BF}" type="presOf" srcId="{50349828-9B57-4E38-B3DE-12ABC52DD242}" destId="{F1DCC119-8B39-415B-9ECA-9860EE88F0B6}" srcOrd="0" destOrd="0" presId="urn:microsoft.com/office/officeart/2005/8/layout/vList5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9EDB42F9-1FE8-4C07-B0B0-2B0C92B86F56}" type="presOf" srcId="{7151FC6E-2EAD-478B-A694-C1F99384C164}" destId="{2B80D8C5-38A8-4249-86BA-6C6702B044EB}" srcOrd="0" destOrd="0" presId="urn:microsoft.com/office/officeart/2005/8/layout/vList5"/>
    <dgm:cxn modelId="{1D38DBEB-CA66-41B3-ACF2-3F9E6BA642A2}" type="presOf" srcId="{0D22BEA2-74C8-4823-A0C2-ACF510FB30EF}" destId="{14E8E65F-676D-4E93-BFBA-6CCE80A7B3BB}" srcOrd="0" destOrd="0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A7E5FDA5-9768-4241-97F5-9F034BFC51DF}" type="presOf" srcId="{7B414F5A-C236-409A-A6BF-9584CF98A164}" destId="{60FE5E29-60E1-4AD1-B420-158365DD2136}" srcOrd="0" destOrd="1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ACAA0278-8015-402C-82A5-A85197487697}" type="presOf" srcId="{E776E8AF-6706-4DDE-AE8F-F90B69D162E0}" destId="{14E8E65F-676D-4E93-BFBA-6CCE80A7B3BB}" srcOrd="0" destOrd="1" presId="urn:microsoft.com/office/officeart/2005/8/layout/vList5"/>
    <dgm:cxn modelId="{962729B4-AE97-42E0-B4FF-8FA408C85EB5}" type="presOf" srcId="{44FF51EC-6F57-4A2C-BC6A-3D242B837BCF}" destId="{F00F0DDD-8F0D-40C7-B288-204DE05F41E4}" srcOrd="0" destOrd="0" presId="urn:microsoft.com/office/officeart/2005/8/layout/vList5"/>
    <dgm:cxn modelId="{F8C11100-3E54-4FE9-B6A5-3E80E6605B67}" type="presOf" srcId="{349ECE74-14EE-4D17-9E04-DE73A4257E60}" destId="{F0642862-B435-41FE-8A20-A0A11103CDC4}" srcOrd="0" destOrd="0" presId="urn:microsoft.com/office/officeart/2005/8/layout/vList5"/>
    <dgm:cxn modelId="{AFD7E19E-0593-42FE-9A3D-461B84A7A092}" type="presOf" srcId="{A808FED3-1D50-4F88-9908-54371C9E47E6}" destId="{85C7BE44-2F1C-40B0-9E69-8C52F03671AB}" srcOrd="0" destOrd="0" presId="urn:microsoft.com/office/officeart/2005/8/layout/vList5"/>
    <dgm:cxn modelId="{BD298B87-7EB3-413E-898E-35FB8B328ECF}" type="presOf" srcId="{2184C02C-B270-4091-B2A9-DCE26E87BF2D}" destId="{C86A8F79-968D-48A9-9AD6-6AEC846FE4D9}" srcOrd="0" destOrd="0" presId="urn:microsoft.com/office/officeart/2005/8/layout/vList5"/>
    <dgm:cxn modelId="{58004325-70B5-411C-A2B6-C7B1A213DB4A}" type="presOf" srcId="{97D06BD5-E2FB-4A6F-83E0-BE242FF28CB2}" destId="{60FE5E29-60E1-4AD1-B420-158365DD2136}" srcOrd="0" destOrd="0" presId="urn:microsoft.com/office/officeart/2005/8/layout/vList5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F961033-BCC6-4BB0-BBF2-DE959BF3CDBA}" type="presOf" srcId="{59AACB29-1183-4F46-8B1A-5F41BF6C7D85}" destId="{C20E39C7-1514-4E03-807E-C3568D7C5B50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95532AFF-912E-4F05-95E9-A29071248F91}" type="presOf" srcId="{52E69895-9394-4883-9F31-F436D150E5B4}" destId="{36BDDE3D-9689-42BA-90FD-1AC02411BDF3}" srcOrd="0" destOrd="0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16FEC448-E039-470F-8064-FCA7A03209B9}" type="presOf" srcId="{CE7140EE-0589-4876-9A16-D30E24641A10}" destId="{5F9EF339-C18C-49D8-B1AF-2080AE8D5F9E}" srcOrd="0" destOrd="1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53B5AC0A-53F4-4A30-9846-2D49372FEA39}" type="presOf" srcId="{294FD496-7D59-4939-87EF-933B56D93913}" destId="{5F9EF339-C18C-49D8-B1AF-2080AE8D5F9E}" srcOrd="0" destOrd="0" presId="urn:microsoft.com/office/officeart/2005/8/layout/vList5"/>
    <dgm:cxn modelId="{25FB2177-90C3-4D07-8384-EB2927984135}" type="presOf" srcId="{77AD3AC7-890A-44AF-8AF2-0ADBAADA2653}" destId="{F0642862-B435-41FE-8A20-A0A11103CDC4}" srcOrd="0" destOrd="1" presId="urn:microsoft.com/office/officeart/2005/8/layout/vList5"/>
    <dgm:cxn modelId="{5B62DD5F-117F-4A4B-81A1-4BEFC1606E06}" type="presOf" srcId="{32714793-1697-4373-A3D0-CF4027A66D3F}" destId="{85C7BE44-2F1C-40B0-9E69-8C52F03671AB}" srcOrd="0" destOrd="1" presId="urn:microsoft.com/office/officeart/2005/8/layout/vList5"/>
    <dgm:cxn modelId="{FD1E4D50-6C01-4481-90EB-493EE399DB23}" type="presOf" srcId="{14BF767D-535A-40DB-831C-15347DA5043B}" destId="{F1DCC119-8B39-415B-9ECA-9860EE88F0B6}" srcOrd="0" destOrd="1" presId="urn:microsoft.com/office/officeart/2005/8/layout/vList5"/>
    <dgm:cxn modelId="{73F390D8-9002-4166-82C0-9D13D41A5491}" type="presParOf" srcId="{F00F0DDD-8F0D-40C7-B288-204DE05F41E4}" destId="{546EBE01-8B77-4C8A-BB36-EDBE0E1AED3C}" srcOrd="0" destOrd="0" presId="urn:microsoft.com/office/officeart/2005/8/layout/vList5"/>
    <dgm:cxn modelId="{2F6C44D7-2F2B-4D82-8506-1ECCAA76D38A}" type="presParOf" srcId="{546EBE01-8B77-4C8A-BB36-EDBE0E1AED3C}" destId="{2B80D8C5-38A8-4249-86BA-6C6702B044EB}" srcOrd="0" destOrd="0" presId="urn:microsoft.com/office/officeart/2005/8/layout/vList5"/>
    <dgm:cxn modelId="{327F09F3-04A1-467A-B6E8-61DF2FDE2806}" type="presParOf" srcId="{546EBE01-8B77-4C8A-BB36-EDBE0E1AED3C}" destId="{85C7BE44-2F1C-40B0-9E69-8C52F03671AB}" srcOrd="1" destOrd="0" presId="urn:microsoft.com/office/officeart/2005/8/layout/vList5"/>
    <dgm:cxn modelId="{977DD7A0-4342-4E1B-B4FF-4E6321F1C50C}" type="presParOf" srcId="{F00F0DDD-8F0D-40C7-B288-204DE05F41E4}" destId="{AE8E3A61-86C8-4154-A96B-EB098C3BF078}" srcOrd="1" destOrd="0" presId="urn:microsoft.com/office/officeart/2005/8/layout/vList5"/>
    <dgm:cxn modelId="{6396B729-8768-467C-BE01-6018A2771156}" type="presParOf" srcId="{F00F0DDD-8F0D-40C7-B288-204DE05F41E4}" destId="{D9F977E4-5941-4A80-BA63-195F5710F233}" srcOrd="2" destOrd="0" presId="urn:microsoft.com/office/officeart/2005/8/layout/vList5"/>
    <dgm:cxn modelId="{48AADCAC-1CCB-498A-B5D7-3813B771C276}" type="presParOf" srcId="{D9F977E4-5941-4A80-BA63-195F5710F233}" destId="{C86A8F79-968D-48A9-9AD6-6AEC846FE4D9}" srcOrd="0" destOrd="0" presId="urn:microsoft.com/office/officeart/2005/8/layout/vList5"/>
    <dgm:cxn modelId="{4668E160-A839-4A08-A71D-C23E34B95C08}" type="presParOf" srcId="{D9F977E4-5941-4A80-BA63-195F5710F233}" destId="{60FE5E29-60E1-4AD1-B420-158365DD2136}" srcOrd="1" destOrd="0" presId="urn:microsoft.com/office/officeart/2005/8/layout/vList5"/>
    <dgm:cxn modelId="{D200C038-D62A-4F09-8AC0-4603E3B25307}" type="presParOf" srcId="{F00F0DDD-8F0D-40C7-B288-204DE05F41E4}" destId="{D79FB7E1-4C06-4CC6-8378-DD77E86206F1}" srcOrd="3" destOrd="0" presId="urn:microsoft.com/office/officeart/2005/8/layout/vList5"/>
    <dgm:cxn modelId="{12455EF2-E072-4DEC-8208-B2837EFE8CBA}" type="presParOf" srcId="{F00F0DDD-8F0D-40C7-B288-204DE05F41E4}" destId="{6C1B7792-E18C-45CE-9A8B-7FC21FAB4A50}" srcOrd="4" destOrd="0" presId="urn:microsoft.com/office/officeart/2005/8/layout/vList5"/>
    <dgm:cxn modelId="{47E670D7-A803-4C30-9092-0E30C44F69B8}" type="presParOf" srcId="{6C1B7792-E18C-45CE-9A8B-7FC21FAB4A50}" destId="{0E006E8B-E6CE-4A39-B4B6-2F1CA893A2B5}" srcOrd="0" destOrd="0" presId="urn:microsoft.com/office/officeart/2005/8/layout/vList5"/>
    <dgm:cxn modelId="{D910ACF6-A028-4786-BBDE-3A200F12921E}" type="presParOf" srcId="{6C1B7792-E18C-45CE-9A8B-7FC21FAB4A50}" destId="{F1DCC119-8B39-415B-9ECA-9860EE88F0B6}" srcOrd="1" destOrd="0" presId="urn:microsoft.com/office/officeart/2005/8/layout/vList5"/>
    <dgm:cxn modelId="{6EDB3555-1885-4797-9FE9-D83D30D5D1DC}" type="presParOf" srcId="{F00F0DDD-8F0D-40C7-B288-204DE05F41E4}" destId="{42417F4F-F6A2-4194-9C7C-AE019C642E2B}" srcOrd="5" destOrd="0" presId="urn:microsoft.com/office/officeart/2005/8/layout/vList5"/>
    <dgm:cxn modelId="{B7A3021C-7FED-43BB-A044-580B68E4F83E}" type="presParOf" srcId="{F00F0DDD-8F0D-40C7-B288-204DE05F41E4}" destId="{15E88995-9569-49BD-B7D8-02A6281BADA3}" srcOrd="6" destOrd="0" presId="urn:microsoft.com/office/officeart/2005/8/layout/vList5"/>
    <dgm:cxn modelId="{807CBE0E-2D71-4FD7-AD44-A034123FEC30}" type="presParOf" srcId="{15E88995-9569-49BD-B7D8-02A6281BADA3}" destId="{36BDDE3D-9689-42BA-90FD-1AC02411BDF3}" srcOrd="0" destOrd="0" presId="urn:microsoft.com/office/officeart/2005/8/layout/vList5"/>
    <dgm:cxn modelId="{F93C9C73-5092-41B1-BFC3-EF9A71789765}" type="presParOf" srcId="{15E88995-9569-49BD-B7D8-02A6281BADA3}" destId="{14E8E65F-676D-4E93-BFBA-6CCE80A7B3BB}" srcOrd="1" destOrd="0" presId="urn:microsoft.com/office/officeart/2005/8/layout/vList5"/>
    <dgm:cxn modelId="{A7080459-6E2F-4588-B840-E9809710503E}" type="presParOf" srcId="{F00F0DDD-8F0D-40C7-B288-204DE05F41E4}" destId="{AD8690A4-5756-481A-944C-00483F071972}" srcOrd="7" destOrd="0" presId="urn:microsoft.com/office/officeart/2005/8/layout/vList5"/>
    <dgm:cxn modelId="{60555BE9-E663-4CED-9500-A0AD7EA202CD}" type="presParOf" srcId="{F00F0DDD-8F0D-40C7-B288-204DE05F41E4}" destId="{A2DAC623-F2FE-4085-834E-510EB91AC309}" srcOrd="8" destOrd="0" presId="urn:microsoft.com/office/officeart/2005/8/layout/vList5"/>
    <dgm:cxn modelId="{CCEDEBDB-AD06-4DE9-A0EE-EBDEF0D165BB}" type="presParOf" srcId="{A2DAC623-F2FE-4085-834E-510EB91AC309}" destId="{E2A0C5EE-BF0C-42C5-A3D3-6C0FE87D368A}" srcOrd="0" destOrd="0" presId="urn:microsoft.com/office/officeart/2005/8/layout/vList5"/>
    <dgm:cxn modelId="{062E4632-668D-43B3-8DD9-CCD3C3979C96}" type="presParOf" srcId="{A2DAC623-F2FE-4085-834E-510EB91AC309}" destId="{F0642862-B435-41FE-8A20-A0A11103CDC4}" srcOrd="1" destOrd="0" presId="urn:microsoft.com/office/officeart/2005/8/layout/vList5"/>
    <dgm:cxn modelId="{28CD3E99-76DD-4885-8E9B-EBCB43CA64F7}" type="presParOf" srcId="{F00F0DDD-8F0D-40C7-B288-204DE05F41E4}" destId="{649A9754-C6E4-4C3A-8079-06E19E9D179C}" srcOrd="9" destOrd="0" presId="urn:microsoft.com/office/officeart/2005/8/layout/vList5"/>
    <dgm:cxn modelId="{5C5942A6-734C-4062-A320-1E05F622988A}" type="presParOf" srcId="{F00F0DDD-8F0D-40C7-B288-204DE05F41E4}" destId="{2BA3BFFC-BE1F-4078-B18C-35A660F75CFD}" srcOrd="10" destOrd="0" presId="urn:microsoft.com/office/officeart/2005/8/layout/vList5"/>
    <dgm:cxn modelId="{C53B4430-F1BF-4EF3-A696-D861F0F9F746}" type="presParOf" srcId="{2BA3BFFC-BE1F-4078-B18C-35A660F75CFD}" destId="{C20E39C7-1514-4E03-807E-C3568D7C5B50}" srcOrd="0" destOrd="0" presId="urn:microsoft.com/office/officeart/2005/8/layout/vList5"/>
    <dgm:cxn modelId="{FA01F3B7-4F13-4DE6-95BF-9B982B9C9238}" type="presParOf" srcId="{2BA3BFFC-BE1F-4078-B18C-35A660F75CFD}" destId="{5F9EF339-C18C-49D8-B1AF-2080AE8D5F9E}" srcOrd="1" destOrd="0" presId="urn:microsoft.com/office/officeart/2005/8/layout/vList5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</dgm:ptLst>
  <dgm:cxnLst>
    <dgm:cxn modelId="{EED4C953-E514-4FD4-81F9-7A7378F99F55}" type="presOf" srcId="{D1B77AAD-E10B-45ED-ACB9-F1572DF0D095}" destId="{98D535B2-29F3-4FD8-AB7A-C3CE11898715}" srcOrd="0" destOrd="0" presId="urn:microsoft.com/office/officeart/2005/8/layout/list1"/>
    <dgm:cxn modelId="{C68659FF-2BEC-4002-B0B2-5A675581667A}" type="presOf" srcId="{FB3EBD3A-1B9C-497E-9A3E-B0134BBE0743}" destId="{EC1C3EBD-975D-4E6C-84B8-DD769005BDF2}" srcOrd="1" destOrd="0" presId="urn:microsoft.com/office/officeart/2005/8/layout/list1"/>
    <dgm:cxn modelId="{656284E8-1C81-4853-9E34-F9BF00223899}" type="presOf" srcId="{FB3EBD3A-1B9C-497E-9A3E-B0134BBE0743}" destId="{4CE3F161-2C42-4689-AAC4-C21CBC17B657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6F39832F-3A26-4319-9DD9-70E94AC5D20E}" type="presOf" srcId="{04A7C66B-1AB3-405F-A42C-9C302DFFF0DE}" destId="{D67E9F8C-B109-43E3-B75D-3D2BF7AD7317}" srcOrd="0" destOrd="0" presId="urn:microsoft.com/office/officeart/2005/8/layout/list1"/>
    <dgm:cxn modelId="{82E75423-9B15-4EB4-8C35-8085A60E593A}" type="presOf" srcId="{D38235FA-9CCA-4BB6-B012-F5BD72BE565D}" destId="{33296F43-B817-4BDD-AAE1-A439734B3C2E}" srcOrd="0" destOrd="0" presId="urn:microsoft.com/office/officeart/2005/8/layout/list1"/>
    <dgm:cxn modelId="{FD69204C-6703-4397-AAF0-1919DE6580FF}" type="presOf" srcId="{04A7C66B-1AB3-405F-A42C-9C302DFFF0DE}" destId="{98DE3B68-3515-4562-9EC4-402245CEDF65}" srcOrd="1" destOrd="0" presId="urn:microsoft.com/office/officeart/2005/8/layout/list1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AA34A0DB-8041-4F8B-92A6-4C511CE074F5}" type="presOf" srcId="{D17D38B5-73EE-4A99-BE91-A4304421511F}" destId="{CBEBEB79-47FA-411C-AB0D-E06AC10DD64D}" srcOrd="1" destOrd="0" presId="urn:microsoft.com/office/officeart/2005/8/layout/list1"/>
    <dgm:cxn modelId="{82B83581-4347-4366-942E-3578E93114A4}" type="presOf" srcId="{9B63C08B-2107-4409-9D37-7686F2D3E535}" destId="{0F8E517A-1D4B-4D80-9BC6-697FA1DDDBB6}" srcOrd="0" destOrd="0" presId="urn:microsoft.com/office/officeart/2005/8/layout/list1"/>
    <dgm:cxn modelId="{26378770-94F9-4254-A6D0-8385D52CC76A}" type="presOf" srcId="{D17D38B5-73EE-4A99-BE91-A4304421511F}" destId="{1F75259C-E7BC-4AEB-93AC-EF0517A343CD}" srcOrd="0" destOrd="0" presId="urn:microsoft.com/office/officeart/2005/8/layout/list1"/>
    <dgm:cxn modelId="{3599AE0F-0BCD-4429-950D-CFECC8755C7A}" type="presOf" srcId="{2CBCF2AE-EEED-48B5-B39B-6D48FE52D89C}" destId="{E6BC312B-F7D4-4455-9CB1-67416F5220FE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169C28CF-23E1-4D1A-AD8D-34812017AC93}" type="presOf" srcId="{D0DBE99E-5F16-470D-979D-BD595C363423}" destId="{9C7B9F47-65AA-4400-8D26-915F589D8071}" srcOrd="0" destOrd="0" presId="urn:microsoft.com/office/officeart/2005/8/layout/list1"/>
    <dgm:cxn modelId="{7D0AE26A-EC3C-413E-AEF4-125B97CC1987}" type="presOf" srcId="{D38235FA-9CCA-4BB6-B012-F5BD72BE565D}" destId="{C7B8AB94-2635-4C97-A7D2-28D10390BE0E}" srcOrd="1" destOrd="0" presId="urn:microsoft.com/office/officeart/2005/8/layout/list1"/>
    <dgm:cxn modelId="{BC27B1D7-5A79-4208-9446-518AD85595F1}" type="presOf" srcId="{E5D1A16B-D219-48FB-8B9B-4F90E9744F09}" destId="{865DF6FC-9C65-41EA-9EBF-70367CC19E8E}" srcOrd="0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BF1E650E-C287-465D-A081-9DF3208E32A7}" type="presParOf" srcId="{0F8E517A-1D4B-4D80-9BC6-697FA1DDDBB6}" destId="{22B4BC3C-C7FD-4BF6-942D-E1491ECCC782}" srcOrd="0" destOrd="0" presId="urn:microsoft.com/office/officeart/2005/8/layout/list1"/>
    <dgm:cxn modelId="{47CDA94E-BAB8-4432-AAB2-933EC8D49AC0}" type="presParOf" srcId="{22B4BC3C-C7FD-4BF6-942D-E1491ECCC782}" destId="{33296F43-B817-4BDD-AAE1-A439734B3C2E}" srcOrd="0" destOrd="0" presId="urn:microsoft.com/office/officeart/2005/8/layout/list1"/>
    <dgm:cxn modelId="{C20D2F9B-EA59-4A79-A1D4-5FAE5D1EBFCE}" type="presParOf" srcId="{22B4BC3C-C7FD-4BF6-942D-E1491ECCC782}" destId="{C7B8AB94-2635-4C97-A7D2-28D10390BE0E}" srcOrd="1" destOrd="0" presId="urn:microsoft.com/office/officeart/2005/8/layout/list1"/>
    <dgm:cxn modelId="{A6C8F32C-DFCC-4CF6-83F4-6C009217A306}" type="presParOf" srcId="{0F8E517A-1D4B-4D80-9BC6-697FA1DDDBB6}" destId="{9F2A053F-914C-48AD-90F9-BA790B624936}" srcOrd="1" destOrd="0" presId="urn:microsoft.com/office/officeart/2005/8/layout/list1"/>
    <dgm:cxn modelId="{5D759666-6E45-4501-9F26-805237083E5D}" type="presParOf" srcId="{0F8E517A-1D4B-4D80-9BC6-697FA1DDDBB6}" destId="{E6BC312B-F7D4-4455-9CB1-67416F5220FE}" srcOrd="2" destOrd="0" presId="urn:microsoft.com/office/officeart/2005/8/layout/list1"/>
    <dgm:cxn modelId="{59E744E5-AA29-4201-A040-BFE4852E4C8D}" type="presParOf" srcId="{0F8E517A-1D4B-4D80-9BC6-697FA1DDDBB6}" destId="{E8AA4118-CA5C-424F-A72F-79E356EB7F99}" srcOrd="3" destOrd="0" presId="urn:microsoft.com/office/officeart/2005/8/layout/list1"/>
    <dgm:cxn modelId="{7A0D9DBD-D9BB-4C39-ACFF-E0E9164E47EC}" type="presParOf" srcId="{0F8E517A-1D4B-4D80-9BC6-697FA1DDDBB6}" destId="{EEC61C77-453B-4640-A289-A9F20BC10138}" srcOrd="4" destOrd="0" presId="urn:microsoft.com/office/officeart/2005/8/layout/list1"/>
    <dgm:cxn modelId="{40BF8C8F-CC8E-4A03-B5F5-5D76758EC580}" type="presParOf" srcId="{EEC61C77-453B-4640-A289-A9F20BC10138}" destId="{4CE3F161-2C42-4689-AAC4-C21CBC17B657}" srcOrd="0" destOrd="0" presId="urn:microsoft.com/office/officeart/2005/8/layout/list1"/>
    <dgm:cxn modelId="{153C595A-3DEC-47A2-9894-F71ABC36A732}" type="presParOf" srcId="{EEC61C77-453B-4640-A289-A9F20BC10138}" destId="{EC1C3EBD-975D-4E6C-84B8-DD769005BDF2}" srcOrd="1" destOrd="0" presId="urn:microsoft.com/office/officeart/2005/8/layout/list1"/>
    <dgm:cxn modelId="{92149A76-410B-4C4C-B330-572BDEBADBB7}" type="presParOf" srcId="{0F8E517A-1D4B-4D80-9BC6-697FA1DDDBB6}" destId="{98D50B3F-9D96-475D-ACA2-60381B7216A0}" srcOrd="5" destOrd="0" presId="urn:microsoft.com/office/officeart/2005/8/layout/list1"/>
    <dgm:cxn modelId="{5E00DADF-5A2E-435E-843A-DA84318420CB}" type="presParOf" srcId="{0F8E517A-1D4B-4D80-9BC6-697FA1DDDBB6}" destId="{9C7B9F47-65AA-4400-8D26-915F589D8071}" srcOrd="6" destOrd="0" presId="urn:microsoft.com/office/officeart/2005/8/layout/list1"/>
    <dgm:cxn modelId="{C7D69959-9B3B-4594-B6C8-72D51E895589}" type="presParOf" srcId="{0F8E517A-1D4B-4D80-9BC6-697FA1DDDBB6}" destId="{75730316-FB71-4CEA-BD73-FB7CE81A26D5}" srcOrd="7" destOrd="0" presId="urn:microsoft.com/office/officeart/2005/8/layout/list1"/>
    <dgm:cxn modelId="{7C013045-2263-4D75-A103-D8D3A2CB21A0}" type="presParOf" srcId="{0F8E517A-1D4B-4D80-9BC6-697FA1DDDBB6}" destId="{D646AC2F-BCFF-4527-8F98-C0AD23FC80E2}" srcOrd="8" destOrd="0" presId="urn:microsoft.com/office/officeart/2005/8/layout/list1"/>
    <dgm:cxn modelId="{E404A58F-3F4D-465B-8A98-06B07AA9B69D}" type="presParOf" srcId="{D646AC2F-BCFF-4527-8F98-C0AD23FC80E2}" destId="{D67E9F8C-B109-43E3-B75D-3D2BF7AD7317}" srcOrd="0" destOrd="0" presId="urn:microsoft.com/office/officeart/2005/8/layout/list1"/>
    <dgm:cxn modelId="{54F6032E-830F-48A7-ABDE-6B8AE6E615AE}" type="presParOf" srcId="{D646AC2F-BCFF-4527-8F98-C0AD23FC80E2}" destId="{98DE3B68-3515-4562-9EC4-402245CEDF65}" srcOrd="1" destOrd="0" presId="urn:microsoft.com/office/officeart/2005/8/layout/list1"/>
    <dgm:cxn modelId="{34E56382-E551-497F-8576-C3879D4C5182}" type="presParOf" srcId="{0F8E517A-1D4B-4D80-9BC6-697FA1DDDBB6}" destId="{B64EE4FA-9027-4506-8A33-A8329E302116}" srcOrd="9" destOrd="0" presId="urn:microsoft.com/office/officeart/2005/8/layout/list1"/>
    <dgm:cxn modelId="{DF7F59DF-CF2B-41D8-A214-5A3CE9BE6542}" type="presParOf" srcId="{0F8E517A-1D4B-4D80-9BC6-697FA1DDDBB6}" destId="{865DF6FC-9C65-41EA-9EBF-70367CC19E8E}" srcOrd="10" destOrd="0" presId="urn:microsoft.com/office/officeart/2005/8/layout/list1"/>
    <dgm:cxn modelId="{0CAA6C1A-6234-409F-863C-4BFB55AB89FD}" type="presParOf" srcId="{0F8E517A-1D4B-4D80-9BC6-697FA1DDDBB6}" destId="{DAE7FD94-E38A-4934-9F61-ED5F3A9E6880}" srcOrd="11" destOrd="0" presId="urn:microsoft.com/office/officeart/2005/8/layout/list1"/>
    <dgm:cxn modelId="{090651CB-2E12-4811-98D0-F0A472CFC338}" type="presParOf" srcId="{0F8E517A-1D4B-4D80-9BC6-697FA1DDDBB6}" destId="{1AC9B235-72EC-4DEA-AB81-47390D9C08BC}" srcOrd="12" destOrd="0" presId="urn:microsoft.com/office/officeart/2005/8/layout/list1"/>
    <dgm:cxn modelId="{AF87DEB0-69F7-49B8-BDA2-6C67097506E1}" type="presParOf" srcId="{1AC9B235-72EC-4DEA-AB81-47390D9C08BC}" destId="{1F75259C-E7BC-4AEB-93AC-EF0517A343CD}" srcOrd="0" destOrd="0" presId="urn:microsoft.com/office/officeart/2005/8/layout/list1"/>
    <dgm:cxn modelId="{BBB156B9-0701-4014-B7D8-FB04E8B0C1E3}" type="presParOf" srcId="{1AC9B235-72EC-4DEA-AB81-47390D9C08BC}" destId="{CBEBEB79-47FA-411C-AB0D-E06AC10DD64D}" srcOrd="1" destOrd="0" presId="urn:microsoft.com/office/officeart/2005/8/layout/list1"/>
    <dgm:cxn modelId="{7290EC58-C3AA-431F-BFEC-E7B7A0DEF876}" type="presParOf" srcId="{0F8E517A-1D4B-4D80-9BC6-697FA1DDDBB6}" destId="{434731A3-8899-4467-89B3-A40E5402E613}" srcOrd="13" destOrd="0" presId="urn:microsoft.com/office/officeart/2005/8/layout/list1"/>
    <dgm:cxn modelId="{54A3ED9A-EDDB-405F-828D-F8A2FA258256}" type="presParOf" srcId="{0F8E517A-1D4B-4D80-9BC6-697FA1DDDBB6}" destId="{98D535B2-29F3-4FD8-AB7A-C3CE11898715}" srcOrd="14" destOrd="0" presId="urn:microsoft.com/office/officeart/2005/8/layout/list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C7460B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tarSymbol"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rebuchet MS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insDel="0" w:formatting="0"/>
  <w:defaultTabStop w:val="720"/>
  <w:characterSpacingControl w:val="doNotCompress"/>
  <w:compat>
    <w:useFELayout/>
  </w:compat>
  <w:rsids>
    <w:rsidRoot w:val="00B54815"/>
    <w:rsid w:val="006B0357"/>
    <w:rsid w:val="00A91878"/>
    <w:rsid w:val="00B54815"/>
    <w:rsid w:val="00C746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6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460B"/>
    <w:rPr>
      <w:color w:val="808080"/>
    </w:rPr>
  </w:style>
  <w:style w:type="paragraph" w:customStyle="1" w:styleId="9E90DD9B444E4685A73E36652B169F21">
    <w:name w:val="9E90DD9B444E4685A73E36652B169F21"/>
    <w:rsid w:val="006B0357"/>
  </w:style>
  <w:style w:type="paragraph" w:customStyle="1" w:styleId="B00CC1824F3741D2AD8B61ADB650A2AD">
    <w:name w:val="B00CC1824F3741D2AD8B61ADB650A2AD"/>
    <w:rsid w:val="00C7460B"/>
    <w:pPr>
      <w:spacing w:after="200" w:line="276" w:lineRule="auto"/>
    </w:pPr>
    <w:rPr>
      <w:lang w:val="en-US" w:eastAsia="en-US"/>
    </w:rPr>
  </w:style>
  <w:style w:type="paragraph" w:customStyle="1" w:styleId="36F08CE559BB4F7D99EF0C65EF991413">
    <w:name w:val="36F08CE559BB4F7D99EF0C65EF991413"/>
    <w:rsid w:val="00C7460B"/>
    <w:pPr>
      <w:spacing w:after="200" w:line="276" w:lineRule="auto"/>
    </w:pPr>
    <w:rPr>
      <w:lang w:val="en-US" w:eastAsia="en-US"/>
    </w:rPr>
  </w:style>
  <w:style w:type="paragraph" w:customStyle="1" w:styleId="12B964D675BA4EB39274FC4FDA3940C8">
    <w:name w:val="12B964D675BA4EB39274FC4FDA3940C8"/>
    <w:rsid w:val="00C7460B"/>
    <w:pPr>
      <w:spacing w:after="200" w:line="276" w:lineRule="auto"/>
    </w:pPr>
    <w:rPr>
      <w:lang w:val="en-US" w:eastAsia="en-US"/>
    </w:rPr>
  </w:style>
  <w:style w:type="paragraph" w:customStyle="1" w:styleId="C17028FD5B604372B4B9EA635CC3F74E">
    <w:name w:val="C17028FD5B604372B4B9EA635CC3F74E"/>
    <w:rsid w:val="00C7460B"/>
    <w:pPr>
      <w:spacing w:after="200" w:line="276" w:lineRule="auto"/>
    </w:pPr>
    <w:rPr>
      <w:lang w:val="en-US" w:eastAsia="en-US"/>
    </w:rPr>
  </w:style>
  <w:style w:type="paragraph" w:customStyle="1" w:styleId="D9387933D1774D2B81071DA6B3823C07">
    <w:name w:val="D9387933D1774D2B81071DA6B3823C07"/>
    <w:rsid w:val="00C7460B"/>
    <w:pPr>
      <w:spacing w:after="200" w:line="276" w:lineRule="auto"/>
    </w:pPr>
    <w:rPr>
      <w:lang w:val="en-US" w:eastAsia="en-US"/>
    </w:rPr>
  </w:style>
  <w:style w:type="paragraph" w:customStyle="1" w:styleId="30E3DB5BA06C4AF680AFAAE2856F5B14">
    <w:name w:val="30E3DB5BA06C4AF680AFAAE2856F5B14"/>
    <w:rsid w:val="00C7460B"/>
    <w:pPr>
      <w:spacing w:after="200" w:line="276" w:lineRule="auto"/>
    </w:pPr>
    <w:rPr>
      <w:lang w:val="en-US" w:eastAsia="en-US"/>
    </w:rPr>
  </w:style>
  <w:style w:type="paragraph" w:customStyle="1" w:styleId="531ECBB2C90C4AAABE25722D0D22C300">
    <w:name w:val="531ECBB2C90C4AAABE25722D0D22C300"/>
    <w:rsid w:val="00C7460B"/>
    <w:pPr>
      <w:spacing w:after="200" w:line="276" w:lineRule="auto"/>
    </w:pPr>
    <w:rPr>
      <w:lang w:val="en-US" w:eastAsia="en-US"/>
    </w:rPr>
  </w:style>
  <w:style w:type="paragraph" w:customStyle="1" w:styleId="A3C572AD8DDF4475923A346E57BA9553">
    <w:name w:val="A3C572AD8DDF4475923A346E57BA9553"/>
    <w:rsid w:val="00C7460B"/>
    <w:pPr>
      <w:spacing w:after="200" w:line="276" w:lineRule="auto"/>
    </w:pPr>
    <w:rPr>
      <w:lang w:val="en-US" w:eastAsia="en-US"/>
    </w:rPr>
  </w:style>
  <w:style w:type="paragraph" w:customStyle="1" w:styleId="116C464081AD48ABADE4FEC3A7E23C41">
    <w:name w:val="116C464081AD48ABADE4FEC3A7E23C41"/>
    <w:rsid w:val="00C7460B"/>
    <w:pPr>
      <w:spacing w:after="200" w:line="276" w:lineRule="auto"/>
    </w:pPr>
    <w:rPr>
      <w:lang w:val="en-US" w:eastAsia="en-US"/>
    </w:rPr>
  </w:style>
  <w:style w:type="paragraph" w:customStyle="1" w:styleId="3D00CB4391564CF3853D112D8BA5CF71">
    <w:name w:val="3D00CB4391564CF3853D112D8BA5CF71"/>
    <w:rsid w:val="00C7460B"/>
    <w:pPr>
      <w:spacing w:after="200" w:line="276" w:lineRule="auto"/>
    </w:pPr>
    <w:rPr>
      <w:lang w:val="en-US" w:eastAsia="en-US"/>
    </w:rPr>
  </w:style>
  <w:style w:type="paragraph" w:customStyle="1" w:styleId="30A4F6FA06E444FE99BE31547E64A0FA">
    <w:name w:val="30A4F6FA06E444FE99BE31547E64A0FA"/>
    <w:rsid w:val="00C7460B"/>
    <w:pPr>
      <w:spacing w:after="200" w:line="276" w:lineRule="auto"/>
    </w:pPr>
    <w:rPr>
      <w:lang w:val="en-US" w:eastAsia="en-US"/>
    </w:rPr>
  </w:style>
  <w:style w:type="paragraph" w:customStyle="1" w:styleId="4ADC7D9B230A4384A67F929E91BB750C">
    <w:name w:val="4ADC7D9B230A4384A67F929E91BB750C"/>
    <w:rsid w:val="00C7460B"/>
    <w:pPr>
      <w:spacing w:after="200" w:line="276" w:lineRule="auto"/>
    </w:pPr>
    <w:rPr>
      <w:lang w:val="en-US" w:eastAsia="en-US"/>
    </w:rPr>
  </w:style>
  <w:style w:type="paragraph" w:customStyle="1" w:styleId="DACF5641B2C541FE93EDE60EEF990E4E">
    <w:name w:val="DACF5641B2C541FE93EDE60EEF990E4E"/>
    <w:rsid w:val="00C7460B"/>
    <w:pPr>
      <w:spacing w:after="200" w:line="276" w:lineRule="auto"/>
    </w:pPr>
    <w:rPr>
      <w:lang w:val="en-US" w:eastAsia="en-US"/>
    </w:rPr>
  </w:style>
  <w:style w:type="paragraph" w:customStyle="1" w:styleId="12C5881734B34300BA70A0E15440EE50">
    <w:name w:val="12C5881734B34300BA70A0E15440EE50"/>
    <w:rsid w:val="00C7460B"/>
    <w:pPr>
      <w:spacing w:after="200" w:line="276" w:lineRule="auto"/>
    </w:pPr>
    <w:rPr>
      <w:lang w:val="en-US" w:eastAsia="en-US"/>
    </w:rPr>
  </w:style>
  <w:style w:type="paragraph" w:customStyle="1" w:styleId="20DC2EE515474756A6C7FFA03595C28E">
    <w:name w:val="20DC2EE515474756A6C7FFA03595C28E"/>
    <w:rsid w:val="00C7460B"/>
    <w:pPr>
      <w:spacing w:after="200" w:line="276" w:lineRule="auto"/>
    </w:pPr>
    <w:rPr>
      <w:lang w:val="en-US" w:eastAsia="en-US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</Template>
  <TotalTime>1</TotalTime>
  <Pages>5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Jamie Shield</dc:creator>
  <cp:lastModifiedBy>HP</cp:lastModifiedBy>
  <cp:revision>2</cp:revision>
  <dcterms:created xsi:type="dcterms:W3CDTF">2022-03-31T13:51:00Z</dcterms:created>
  <dcterms:modified xsi:type="dcterms:W3CDTF">2022-03-31T13:51:00Z</dcterms:modified>
</cp:coreProperties>
</file>